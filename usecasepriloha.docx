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EFAF" w14:textId="3E990554" w:rsidR="007E6358" w:rsidRPr="00F07E8C" w:rsidRDefault="007F361B" w:rsidP="003C05ED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t xml:space="preserve">Uživatel: </w:t>
      </w:r>
      <w:r w:rsidR="00D4083E">
        <w:rPr>
          <w:lang w:val="cs-CZ"/>
        </w:rPr>
        <w:t>UC 1 – Zobrazit seznam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4E42C6" w:rsidRPr="00F07E8C" w14:paraId="3FCED078" w14:textId="77777777" w:rsidTr="002A0761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5BC1FAB8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3BBC3F22" w14:textId="0C775998" w:rsidR="004E42C6" w:rsidRPr="00F07E8C" w:rsidRDefault="00C150C5" w:rsidP="000E591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Zobrazit seznam zařízení</w:t>
            </w:r>
          </w:p>
        </w:tc>
      </w:tr>
      <w:tr w:rsidR="004E42C6" w:rsidRPr="00F07E8C" w14:paraId="5F60F0C8" w14:textId="77777777" w:rsidTr="002A0761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7C20729E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03DA0E3D" w14:textId="7D6386BC" w:rsidR="004E42C6" w:rsidRPr="00F07E8C" w:rsidRDefault="001D3D81" w:rsidP="00D071B5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UC1</w:t>
            </w:r>
          </w:p>
        </w:tc>
      </w:tr>
      <w:tr w:rsidR="000E5917" w:rsidRPr="00F07E8C" w14:paraId="7897604C" w14:textId="77777777" w:rsidTr="002A0761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25021275" w14:textId="77777777" w:rsidR="000E5917" w:rsidRPr="00F07E8C" w:rsidRDefault="000E5917" w:rsidP="003C05ED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 w:rsidR="003C05ED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5B8AD843" w14:textId="7F5748CB" w:rsidR="000E5917" w:rsidRPr="00F07E8C" w:rsidRDefault="00C150C5" w:rsidP="00D071B5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Hlavní obrazovka</w:t>
            </w:r>
          </w:p>
        </w:tc>
      </w:tr>
      <w:tr w:rsidR="004E42C6" w:rsidRPr="00F07E8C" w14:paraId="48781385" w14:textId="77777777" w:rsidTr="002A0761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62563B45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212CA30E" w14:textId="695136DE" w:rsidR="004E42C6" w:rsidRPr="00F07E8C" w:rsidRDefault="00C150C5" w:rsidP="00D071B5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Zobrazit seznam zařízení</w:t>
            </w:r>
          </w:p>
        </w:tc>
      </w:tr>
      <w:tr w:rsidR="004E42C6" w:rsidRPr="00F07E8C" w14:paraId="717C8899" w14:textId="77777777" w:rsidTr="002A0761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4191C170" w14:textId="64F37387" w:rsidR="004E42C6" w:rsidRPr="00F07E8C" w:rsidRDefault="00D9236B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</w:t>
            </w:r>
            <w:r w:rsidR="004E42C6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ktér(ři)</w:t>
            </w:r>
          </w:p>
        </w:tc>
        <w:tc>
          <w:tcPr>
            <w:tcW w:w="6402" w:type="dxa"/>
          </w:tcPr>
          <w:p w14:paraId="0FB6C3A7" w14:textId="2EECC045" w:rsidR="004E42C6" w:rsidRPr="00CC533A" w:rsidRDefault="001D3D81" w:rsidP="00CC533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4E42C6" w:rsidRPr="00F07E8C" w14:paraId="0BE6B341" w14:textId="77777777" w:rsidTr="002A0761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20ECC8D7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36E1B4ED" w14:textId="1C3AF3FA" w:rsidR="004E42C6" w:rsidRPr="00533C1A" w:rsidRDefault="00C150C5" w:rsidP="00533C1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má otevřený prohlížeč</w:t>
            </w:r>
          </w:p>
        </w:tc>
      </w:tr>
      <w:tr w:rsidR="004E42C6" w:rsidRPr="00F07E8C" w14:paraId="6B951D8B" w14:textId="77777777" w:rsidTr="002A0761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2C777F35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7F57EFBD" w14:textId="05BF6B96" w:rsidR="004E42C6" w:rsidRPr="00F07E8C" w:rsidRDefault="00C150C5" w:rsidP="00533C1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 xml:space="preserve">Uživatel vidí seznam zařízení, byť </w:t>
            </w:r>
            <w:r w:rsidR="00FE4A18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může být</w:t>
            </w: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 xml:space="preserve"> prázdný</w:t>
            </w:r>
          </w:p>
        </w:tc>
      </w:tr>
      <w:tr w:rsidR="004E42C6" w:rsidRPr="00F07E8C" w14:paraId="02B99A62" w14:textId="77777777" w:rsidTr="002A0761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529B4F50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3"/>
              <w:gridCol w:w="902"/>
              <w:gridCol w:w="1521"/>
              <w:gridCol w:w="3714"/>
            </w:tblGrid>
            <w:tr w:rsidR="004E42C6" w:rsidRPr="00F07E8C" w14:paraId="76699C30" w14:textId="77777777" w:rsidTr="00DB176A">
              <w:trPr>
                <w:gridBefore w:val="1"/>
                <w:wBefore w:w="113" w:type="dxa"/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2B3E869B" w14:textId="77777777" w:rsidR="004E42C6" w:rsidRPr="00F07E8C" w:rsidRDefault="004E42C6" w:rsidP="00D071B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18BEBA48" w14:textId="77777777" w:rsidR="004E42C6" w:rsidRPr="00F07E8C" w:rsidRDefault="004E42C6" w:rsidP="00D071B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67FD2B0E" w14:textId="77777777" w:rsidR="004E42C6" w:rsidRPr="00F07E8C" w:rsidRDefault="004E42C6" w:rsidP="00D071B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4E42C6" w:rsidRPr="00F07E8C" w14:paraId="2CB477A1" w14:textId="77777777" w:rsidTr="00DB176A">
              <w:trPr>
                <w:gridBefore w:val="1"/>
                <w:wBefore w:w="113" w:type="dxa"/>
                <w:trHeight w:val="378"/>
              </w:trPr>
              <w:tc>
                <w:tcPr>
                  <w:tcW w:w="902" w:type="dxa"/>
                </w:tcPr>
                <w:p w14:paraId="4C99D10D" w14:textId="77777777" w:rsidR="004E42C6" w:rsidRPr="00F07E8C" w:rsidRDefault="004E42C6" w:rsidP="00F07E8C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43F5C40D" w14:textId="73FFFE42" w:rsidR="004E42C6" w:rsidRPr="00F07E8C" w:rsidRDefault="004E42C6" w:rsidP="00F07E8C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466F08E1" w14:textId="76B617D1" w:rsidR="004E42C6" w:rsidRPr="00F07E8C" w:rsidRDefault="00C150C5" w:rsidP="00F07E8C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Uživatel napíše do prohlížeče adresu webové aplikace</w:t>
                  </w:r>
                </w:p>
              </w:tc>
            </w:tr>
            <w:tr w:rsidR="00DB176A" w:rsidRPr="00F07E8C" w14:paraId="6CC03CEE" w14:textId="77777777" w:rsidTr="00DB176A">
              <w:trPr>
                <w:gridBefore w:val="1"/>
                <w:wBefore w:w="113" w:type="dxa"/>
                <w:trHeight w:val="348"/>
              </w:trPr>
              <w:tc>
                <w:tcPr>
                  <w:tcW w:w="902" w:type="dxa"/>
                </w:tcPr>
                <w:p w14:paraId="225E37CD" w14:textId="0066E522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138F84EC" w14:textId="345028D7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03EB1639" w14:textId="2C104B72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Načtení seznamu zařízení</w:t>
                  </w:r>
                </w:p>
              </w:tc>
            </w:tr>
            <w:tr w:rsidR="00DB176A" w:rsidRPr="00F07E8C" w14:paraId="0C709D95" w14:textId="77777777" w:rsidTr="00DB176A">
              <w:trPr>
                <w:trHeight w:val="348"/>
              </w:trPr>
              <w:tc>
                <w:tcPr>
                  <w:tcW w:w="1015" w:type="dxa"/>
                  <w:gridSpan w:val="2"/>
                </w:tcPr>
                <w:p w14:paraId="15419E51" w14:textId="34C3216A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11634645" w14:textId="77777777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88B8B6D" w14:textId="77777777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Zobrazení seznamu zařízení</w:t>
                  </w:r>
                </w:p>
              </w:tc>
            </w:tr>
          </w:tbl>
          <w:p w14:paraId="6276CD94" w14:textId="77777777" w:rsidR="004E42C6" w:rsidRPr="00F07E8C" w:rsidRDefault="004E42C6" w:rsidP="00D071B5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46010A75" w14:textId="0D1C6636" w:rsidR="000F114E" w:rsidRDefault="000F114E" w:rsidP="004E42C6">
      <w:pPr>
        <w:rPr>
          <w:lang w:val="cs-CZ"/>
        </w:rPr>
      </w:pPr>
    </w:p>
    <w:p w14:paraId="1589E9E1" w14:textId="77777777" w:rsidR="000F114E" w:rsidRDefault="000F114E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66DE226B" w14:textId="05BCFF41" w:rsidR="000F114E" w:rsidRPr="00F07E8C" w:rsidRDefault="007F361B" w:rsidP="000F114E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D4083E">
        <w:rPr>
          <w:lang w:val="cs-CZ"/>
        </w:rPr>
        <w:t>UC</w:t>
      </w:r>
      <w:r w:rsidR="00D854BF">
        <w:rPr>
          <w:lang w:val="cs-CZ"/>
        </w:rPr>
        <w:t xml:space="preserve"> </w:t>
      </w:r>
      <w:r w:rsidR="00D4083E">
        <w:rPr>
          <w:lang w:val="cs-CZ"/>
        </w:rPr>
        <w:t>2 – Obnovit seznam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0F114E" w:rsidRPr="00F07E8C" w14:paraId="67F3A5F2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2DB6039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6507667D" w14:textId="5DE4B228" w:rsidR="000F114E" w:rsidRPr="00F07E8C" w:rsidRDefault="00C150C5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Obnovit seznam zařízení</w:t>
            </w:r>
          </w:p>
        </w:tc>
      </w:tr>
      <w:tr w:rsidR="000F114E" w:rsidRPr="00F07E8C" w14:paraId="39F4B327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09321B45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624CDE30" w14:textId="16DA694B" w:rsidR="000F114E" w:rsidRPr="00F07E8C" w:rsidRDefault="000F114E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UC2</w:t>
            </w:r>
          </w:p>
        </w:tc>
      </w:tr>
      <w:tr w:rsidR="000F114E" w:rsidRPr="00F07E8C" w14:paraId="666CFF0E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7B899F3A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69AE7FE2" w14:textId="4D7F2F7D" w:rsidR="000F114E" w:rsidRPr="00F07E8C" w:rsidRDefault="00D9236B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</w:t>
            </w:r>
          </w:p>
        </w:tc>
      </w:tr>
      <w:tr w:rsidR="000F114E" w:rsidRPr="00F07E8C" w14:paraId="57ABCC1D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7E81A2E2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4E52C065" w14:textId="06C1F18F" w:rsidR="000F114E" w:rsidRPr="00F07E8C" w:rsidRDefault="00D9236B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Obnovit informace o zařízeních, jež jsou v seznamu zařízení</w:t>
            </w:r>
          </w:p>
        </w:tc>
      </w:tr>
      <w:tr w:rsidR="000F114E" w:rsidRPr="00F07E8C" w14:paraId="29EB5482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4C2642D" w14:textId="1A6F056E" w:rsidR="000F114E" w:rsidRPr="00F07E8C" w:rsidRDefault="00D9236B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Aktér</w:t>
            </w:r>
            <w:r w:rsidR="000F114E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(ři)</w:t>
            </w:r>
          </w:p>
        </w:tc>
        <w:tc>
          <w:tcPr>
            <w:tcW w:w="6402" w:type="dxa"/>
          </w:tcPr>
          <w:p w14:paraId="608A04E9" w14:textId="77777777" w:rsidR="000F114E" w:rsidRPr="00CC533A" w:rsidRDefault="000F114E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0F114E" w:rsidRPr="00F07E8C" w14:paraId="5A6D061F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1991F3F0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0F480ED0" w14:textId="3157FE7D" w:rsidR="000F114E" w:rsidRPr="00533C1A" w:rsidRDefault="00D9236B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má otevřený seznam zařízení</w:t>
            </w:r>
          </w:p>
        </w:tc>
      </w:tr>
      <w:tr w:rsidR="000F114E" w:rsidRPr="00F07E8C" w14:paraId="18F34307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2390B4D2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0175A2CD" w14:textId="0C92216A" w:rsidR="000F114E" w:rsidRPr="00F07E8C" w:rsidRDefault="00D9236B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Údaje o zařízeních jsou zaktualizovány a vypsány</w:t>
            </w:r>
          </w:p>
        </w:tc>
      </w:tr>
      <w:tr w:rsidR="000F114E" w:rsidRPr="00F07E8C" w14:paraId="30EC3CBB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475F31FE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0F114E" w:rsidRPr="00F07E8C" w14:paraId="45ED45B0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2A0DC96F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6DF5759F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7CAE4DD8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0F114E" w:rsidRPr="00F07E8C" w14:paraId="6D617DC3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3A975245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5A3BF908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49CD8B30" w14:textId="259B2466" w:rsidR="000F114E" w:rsidRPr="00F07E8C" w:rsidRDefault="00D9236B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„Refresh“</w:t>
                  </w:r>
                </w:p>
              </w:tc>
            </w:tr>
            <w:tr w:rsidR="000F114E" w:rsidRPr="00F07E8C" w14:paraId="5B52AEEE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50228D10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588A75F4" w14:textId="77777777" w:rsidR="000F114E" w:rsidRPr="00F07E8C" w:rsidRDefault="000F114E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2DBF4FF" w14:textId="23C370A0" w:rsidR="000F114E" w:rsidRPr="00F07E8C" w:rsidRDefault="00D9236B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Zkontrolování platnosti certifikátů a sériových čísel na všech</w:t>
                  </w:r>
                  <w:r w:rsidR="00855526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webových rozhraních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zařízení</w:t>
                  </w:r>
                </w:p>
              </w:tc>
            </w:tr>
            <w:tr w:rsidR="000F114E" w:rsidRPr="00F07E8C" w14:paraId="47387AFE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0E0DC791" w14:textId="5F5B6484" w:rsidR="000F114E" w:rsidRPr="00F07E8C" w:rsidRDefault="000F114E" w:rsidP="000F114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41ADB6C1" w14:textId="41F4393F" w:rsidR="000F114E" w:rsidRPr="00F07E8C" w:rsidRDefault="000F114E" w:rsidP="000F114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048E2FB" w14:textId="633B869D" w:rsidR="000F114E" w:rsidRPr="00F07E8C" w:rsidRDefault="00D9236B" w:rsidP="000F114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Načtení nových informací na stránce „seznam zařízení“</w:t>
                  </w:r>
                </w:p>
              </w:tc>
            </w:tr>
          </w:tbl>
          <w:p w14:paraId="1FC580AE" w14:textId="77777777" w:rsidR="000F114E" w:rsidRDefault="000F114E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  <w:p w14:paraId="5CD34ADF" w14:textId="77777777" w:rsidR="000F114E" w:rsidRPr="00F07E8C" w:rsidRDefault="000F114E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2B3AE2D2" w14:textId="36F26228" w:rsidR="00C56CC7" w:rsidRDefault="00C56CC7" w:rsidP="004E42C6">
      <w:pPr>
        <w:rPr>
          <w:lang w:val="cs-CZ"/>
        </w:rPr>
      </w:pPr>
    </w:p>
    <w:p w14:paraId="0BAC7406" w14:textId="77777777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71EBB556" w14:textId="00BDA058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D4083E">
        <w:rPr>
          <w:lang w:val="cs-CZ"/>
        </w:rPr>
        <w:t>UC</w:t>
      </w:r>
      <w:r w:rsidR="00D854BF">
        <w:rPr>
          <w:lang w:val="cs-CZ"/>
        </w:rPr>
        <w:t xml:space="preserve"> </w:t>
      </w:r>
      <w:r w:rsidR="00D4083E">
        <w:rPr>
          <w:lang w:val="cs-CZ"/>
        </w:rPr>
        <w:t>3 – Přidat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7F574951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A98960E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4AC193FE" w14:textId="0447F565" w:rsidR="00C56CC7" w:rsidRPr="00F07E8C" w:rsidRDefault="00D9236B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Přidat zařízení</w:t>
            </w:r>
          </w:p>
        </w:tc>
      </w:tr>
      <w:tr w:rsidR="00C56CC7" w:rsidRPr="00F07E8C" w14:paraId="6A26E414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52A4A4A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114DA104" w14:textId="72B23B4D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UC3</w:t>
            </w:r>
          </w:p>
        </w:tc>
      </w:tr>
      <w:tr w:rsidR="00C56CC7" w:rsidRPr="00F07E8C" w14:paraId="4CE47403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7108B3F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75EE2A94" w14:textId="72DCE2A0" w:rsidR="00C56CC7" w:rsidRPr="00F07E8C" w:rsidRDefault="00D9236B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zařízení, přidání zařízení</w:t>
            </w:r>
          </w:p>
        </w:tc>
      </w:tr>
      <w:tr w:rsidR="00C56CC7" w:rsidRPr="00F07E8C" w14:paraId="57E48048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734387DB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00BFC490" w14:textId="3C28317D" w:rsidR="00C56CC7" w:rsidRPr="00F07E8C" w:rsidRDefault="00D9236B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Přidat nové zařízení do seznamu</w:t>
            </w:r>
          </w:p>
        </w:tc>
      </w:tr>
      <w:tr w:rsidR="00C56CC7" w:rsidRPr="00F07E8C" w14:paraId="55720EEC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41A3E4B" w14:textId="5B4529BB" w:rsidR="00C56CC7" w:rsidRPr="00F07E8C" w:rsidRDefault="00D9236B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</w:t>
            </w:r>
            <w:r w:rsidR="00C56CC7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ktér(ři)</w:t>
            </w:r>
          </w:p>
        </w:tc>
        <w:tc>
          <w:tcPr>
            <w:tcW w:w="6402" w:type="dxa"/>
          </w:tcPr>
          <w:p w14:paraId="2DD4BD61" w14:textId="77777777" w:rsidR="00C56CC7" w:rsidRPr="00CC533A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325C4F" w:rsidRPr="00F07E8C" w14:paraId="2941DBF1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2DAC2F0D" w14:textId="77777777" w:rsidR="00325C4F" w:rsidRPr="00F07E8C" w:rsidRDefault="00325C4F" w:rsidP="00325C4F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4195C20A" w14:textId="0AA6BB76" w:rsidR="00325C4F" w:rsidRPr="00533C1A" w:rsidRDefault="00D9236B" w:rsidP="00325C4F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v seznamu zařízení</w:t>
            </w:r>
          </w:p>
        </w:tc>
      </w:tr>
      <w:tr w:rsidR="00325C4F" w:rsidRPr="00F07E8C" w14:paraId="7F174BDF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5E9F6C03" w14:textId="77777777" w:rsidR="00325C4F" w:rsidRPr="00F07E8C" w:rsidRDefault="00325C4F" w:rsidP="00325C4F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24FFA986" w14:textId="7FB1D9E5" w:rsidR="00325C4F" w:rsidRPr="00F07E8C" w:rsidRDefault="00D9236B" w:rsidP="00325C4F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přidá nové zařízení</w:t>
            </w:r>
          </w:p>
        </w:tc>
      </w:tr>
      <w:tr w:rsidR="00325C4F" w:rsidRPr="00F07E8C" w14:paraId="68CEF429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3BC6B42E" w14:textId="77777777" w:rsidR="00325C4F" w:rsidRPr="00F07E8C" w:rsidRDefault="00325C4F" w:rsidP="00325C4F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325C4F" w:rsidRPr="00F07E8C" w14:paraId="57F14AAD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50FB2074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4D18D084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4C0431A4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325C4F" w:rsidRPr="00F07E8C" w14:paraId="23FC9C21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5ECAB07A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20E12C29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7967F3B0" w14:textId="2A925588" w:rsidR="00325C4F" w:rsidRPr="00F07E8C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„+ Přidat zařízení“</w:t>
                  </w:r>
                </w:p>
              </w:tc>
            </w:tr>
            <w:tr w:rsidR="00325C4F" w:rsidRPr="00F07E8C" w14:paraId="30FC93D9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2CFE54C3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34068E37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7A8A917E" w14:textId="7A83505C" w:rsidR="00325C4F" w:rsidRPr="00F07E8C" w:rsidRDefault="00387DFE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</w:t>
                  </w:r>
                  <w:r w:rsidR="00B07642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stránku</w:t>
                  </w:r>
                  <w:r w:rsidR="00B07642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„</w:t>
                  </w:r>
                  <w:r w:rsidR="00D9236B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Přidání zařízení</w:t>
                  </w:r>
                  <w:r w:rsidR="00B07642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“</w:t>
                  </w:r>
                </w:p>
              </w:tc>
            </w:tr>
            <w:tr w:rsidR="00325C4F" w:rsidRPr="00F07E8C" w14:paraId="37224DC9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64C0B616" w14:textId="77777777" w:rsidR="00325C4F" w:rsidRPr="00F07E8C" w:rsidRDefault="00325C4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5016440E" w14:textId="24150138" w:rsidR="00325C4F" w:rsidRPr="00F07E8C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013DB3AB" w14:textId="088B7617" w:rsidR="00325C4F" w:rsidRPr="00F07E8C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Vyplnění informací o zařízení</w:t>
                  </w:r>
                </w:p>
              </w:tc>
            </w:tr>
            <w:tr w:rsidR="00B07642" w:rsidRPr="00F07E8C" w14:paraId="40B6592B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7AE7692F" w14:textId="2E87906D" w:rsidR="00B07642" w:rsidRPr="00F07E8C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1ABB1934" w14:textId="0B7A3C46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16C28D60" w14:textId="01D3FFD0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Kliknutí na </w:t>
                  </w:r>
                  <w:r w:rsidR="00D9236B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tlačítko „Přidat zařízení“</w:t>
                  </w:r>
                </w:p>
              </w:tc>
            </w:tr>
            <w:tr w:rsidR="00B07642" w:rsidRPr="00F07E8C" w14:paraId="7E50CFCC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6256D806" w14:textId="7D40C4B5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38AA58EA" w14:textId="40686619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7A21D0B6" w14:textId="69CFB4F2" w:rsidR="00B07642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Kontrola, zda zařízení již není v seznamu</w:t>
                  </w:r>
                </w:p>
              </w:tc>
            </w:tr>
            <w:tr w:rsidR="00B07642" w:rsidRPr="00F07E8C" w14:paraId="708C3A73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1529ECBA" w14:textId="4EAB4C1B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046B5100" w14:textId="7718D6E1" w:rsidR="00B07642" w:rsidRDefault="00D9236B" w:rsidP="00325C4F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40F0DAC" w14:textId="04382F23" w:rsidR="00B07642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Přidání zařízení</w:t>
                  </w:r>
                </w:p>
              </w:tc>
            </w:tr>
            <w:tr w:rsidR="00B07642" w:rsidRPr="00F07E8C" w14:paraId="2978264D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5842510C" w14:textId="0162296D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7</w:t>
                  </w:r>
                </w:p>
              </w:tc>
              <w:tc>
                <w:tcPr>
                  <w:tcW w:w="1521" w:type="dxa"/>
                </w:tcPr>
                <w:p w14:paraId="032C1E97" w14:textId="50470033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E9E498B" w14:textId="2DD1F6A3" w:rsidR="00B07642" w:rsidRDefault="00633DAF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</w:t>
                  </w:r>
                  <w:r w:rsidR="00D9236B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stránku</w:t>
                  </w:r>
                  <w:r w:rsidR="00D4083E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s</w:t>
                  </w:r>
                  <w:r w:rsidR="00D9236B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„Seznam zařízení“</w:t>
                  </w:r>
                  <w:r w:rsidR="00DB176A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s novým zařízením</w:t>
                  </w:r>
                </w:p>
              </w:tc>
            </w:tr>
            <w:tr w:rsidR="00B07642" w:rsidRPr="00F07E8C" w14:paraId="1796BF96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09C8D6E9" w14:textId="0D40AB1F" w:rsidR="00B07642" w:rsidRDefault="00B07642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8</w:t>
                  </w:r>
                </w:p>
              </w:tc>
              <w:tc>
                <w:tcPr>
                  <w:tcW w:w="1521" w:type="dxa"/>
                </w:tcPr>
                <w:p w14:paraId="78E95453" w14:textId="25E4EFA3" w:rsidR="00B07642" w:rsidRDefault="00D9236B" w:rsidP="00325C4F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A54F063" w14:textId="55B841C3" w:rsidR="00B07642" w:rsidRDefault="00D9236B" w:rsidP="00325C4F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Vypsání potvrzení o úspěšném přidání</w:t>
                  </w:r>
                  <w:r w:rsidR="00DB176A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zařízení</w:t>
                  </w:r>
                </w:p>
              </w:tc>
            </w:tr>
          </w:tbl>
          <w:p w14:paraId="3A0EE75F" w14:textId="77777777" w:rsidR="00325C4F" w:rsidRPr="00F07E8C" w:rsidRDefault="00325C4F" w:rsidP="00325C4F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  <w:tr w:rsidR="00325C4F" w:rsidRPr="00F07E8C" w14:paraId="5DC6B58A" w14:textId="77777777" w:rsidTr="000A50F7">
        <w:trPr>
          <w:trHeight w:val="2113"/>
        </w:trPr>
        <w:tc>
          <w:tcPr>
            <w:tcW w:w="2849" w:type="dxa"/>
            <w:shd w:val="clear" w:color="auto" w:fill="BFBFBF" w:themeFill="background1" w:themeFillShade="BF"/>
          </w:tcPr>
          <w:p w14:paraId="6679C220" w14:textId="77777777" w:rsidR="00325C4F" w:rsidRPr="00BB4050" w:rsidRDefault="00325C4F" w:rsidP="00325C4F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BB4050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Alternativní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DB176A" w:rsidRPr="00F07E8C" w14:paraId="68DC4DCA" w14:textId="77777777" w:rsidTr="000A50F7">
              <w:trPr>
                <w:trHeight w:val="443"/>
              </w:trPr>
              <w:tc>
                <w:tcPr>
                  <w:tcW w:w="902" w:type="dxa"/>
                  <w:shd w:val="clear" w:color="auto" w:fill="C0C0C0"/>
                </w:tcPr>
                <w:p w14:paraId="681941C7" w14:textId="2119C878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2BFD6EAC" w14:textId="40FE203F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348B8E3B" w14:textId="45847D54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DB176A" w:rsidRPr="00F07E8C" w14:paraId="3940D9F3" w14:textId="77777777" w:rsidTr="000A50F7">
              <w:trPr>
                <w:trHeight w:val="218"/>
              </w:trPr>
              <w:tc>
                <w:tcPr>
                  <w:tcW w:w="902" w:type="dxa"/>
                </w:tcPr>
                <w:p w14:paraId="66A12ED9" w14:textId="6463B16A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508F2D52" w14:textId="37F47880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1FCA919C" w14:textId="26DF24AA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„+ Přidat zařízení“</w:t>
                  </w:r>
                </w:p>
              </w:tc>
            </w:tr>
            <w:tr w:rsidR="00DB176A" w:rsidRPr="00F07E8C" w14:paraId="459EBFDC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07F615AC" w14:textId="4380146A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06AA2B86" w14:textId="32D1A77D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9546475" w14:textId="6B0B0626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„Přidání zařízení“</w:t>
                  </w:r>
                </w:p>
              </w:tc>
            </w:tr>
            <w:tr w:rsidR="00DB176A" w:rsidRPr="00F07E8C" w14:paraId="530F6C67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76332F37" w14:textId="5C20AF19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24A73815" w14:textId="71DCC949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3E1F5512" w14:textId="5F254159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Vyplnění informací o zařízení</w:t>
                  </w:r>
                </w:p>
              </w:tc>
            </w:tr>
            <w:tr w:rsidR="00DB176A" w:rsidRPr="00F07E8C" w14:paraId="4363B218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11BE9598" w14:textId="0D07AABC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577DAA74" w14:textId="444D92F9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0B0113DD" w14:textId="403F704D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„Přidat zařízení“</w:t>
                  </w:r>
                </w:p>
              </w:tc>
            </w:tr>
            <w:tr w:rsidR="00DB176A" w:rsidRPr="00F07E8C" w14:paraId="3809BB0F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62B40E05" w14:textId="69D9DCFD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308AC4B6" w14:textId="229DAA05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6A94D5D" w14:textId="5B2DAF54" w:rsidR="00DB176A" w:rsidRPr="00F07E8C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Kontrola, zda zařízení již není v seznamu</w:t>
                  </w:r>
                </w:p>
              </w:tc>
            </w:tr>
            <w:tr w:rsidR="00DB176A" w:rsidRPr="00F07E8C" w14:paraId="7DCF0FBE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1061EF47" w14:textId="1B90D12A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1825398F" w14:textId="43A452DD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671DD05B" w14:textId="5510447F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„Seznam zařízení“</w:t>
                  </w:r>
                </w:p>
              </w:tc>
            </w:tr>
            <w:tr w:rsidR="00DB176A" w:rsidRPr="00F07E8C" w14:paraId="10D8AD94" w14:textId="77777777" w:rsidTr="000A50F7">
              <w:trPr>
                <w:trHeight w:val="313"/>
              </w:trPr>
              <w:tc>
                <w:tcPr>
                  <w:tcW w:w="902" w:type="dxa"/>
                </w:tcPr>
                <w:p w14:paraId="5297AAC3" w14:textId="09E57063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7</w:t>
                  </w:r>
                </w:p>
              </w:tc>
              <w:tc>
                <w:tcPr>
                  <w:tcW w:w="1521" w:type="dxa"/>
                </w:tcPr>
                <w:p w14:paraId="1F7ED4D1" w14:textId="4215E390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FB72A25" w14:textId="689786EE" w:rsidR="00DB176A" w:rsidRDefault="00DB176A" w:rsidP="00DB176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Vypsání chybové hlášky, jelikož zařízení se stejnou doménou už existuje</w:t>
                  </w:r>
                </w:p>
              </w:tc>
            </w:tr>
          </w:tbl>
          <w:p w14:paraId="6859F2DB" w14:textId="77777777" w:rsidR="00325C4F" w:rsidRPr="00F07E8C" w:rsidRDefault="00325C4F" w:rsidP="00325C4F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44FCCA3E" w14:textId="7022DA9F" w:rsidR="00D4083E" w:rsidRDefault="00D4083E">
      <w:pPr>
        <w:spacing w:after="0" w:line="240" w:lineRule="auto"/>
        <w:rPr>
          <w:lang w:val="cs-CZ"/>
        </w:rPr>
      </w:pPr>
    </w:p>
    <w:p w14:paraId="042A00F3" w14:textId="77777777" w:rsidR="00D4083E" w:rsidRDefault="00D4083E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0D46CC93" w14:textId="77777777" w:rsidR="00FC5374" w:rsidRDefault="00FC5374">
      <w:pPr>
        <w:spacing w:after="0" w:line="240" w:lineRule="auto"/>
        <w:rPr>
          <w:lang w:val="cs-CZ"/>
        </w:rPr>
      </w:pPr>
    </w:p>
    <w:p w14:paraId="20D93A46" w14:textId="2BB959FA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t xml:space="preserve">Uživatel: </w:t>
      </w:r>
      <w:r w:rsidR="00D4083E">
        <w:rPr>
          <w:lang w:val="cs-CZ"/>
        </w:rPr>
        <w:t>UC</w:t>
      </w:r>
      <w:r w:rsidR="00D854BF">
        <w:rPr>
          <w:lang w:val="cs-CZ"/>
        </w:rPr>
        <w:t xml:space="preserve"> </w:t>
      </w:r>
      <w:r w:rsidR="00D4083E">
        <w:rPr>
          <w:lang w:val="cs-CZ"/>
        </w:rPr>
        <w:t>4 – Odebrání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2599B0C9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489D4B4C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555E8178" w14:textId="17A9BF51" w:rsidR="00C56CC7" w:rsidRPr="00F07E8C" w:rsidRDefault="00FC5374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Odebrání zařízení</w:t>
            </w:r>
          </w:p>
        </w:tc>
      </w:tr>
      <w:tr w:rsidR="00C56CC7" w:rsidRPr="00F07E8C" w14:paraId="22828B4F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141FE0D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26017F6F" w14:textId="3EBF9B66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B07642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4</w:t>
            </w:r>
          </w:p>
        </w:tc>
      </w:tr>
      <w:tr w:rsidR="00C56CC7" w:rsidRPr="00F07E8C" w14:paraId="4CB221B0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05272234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4957E9D3" w14:textId="1F93AF3F" w:rsidR="00C56CC7" w:rsidRPr="00F07E8C" w:rsidRDefault="00FC5374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zařízení, odebrání zařízení</w:t>
            </w:r>
          </w:p>
        </w:tc>
      </w:tr>
      <w:tr w:rsidR="00C56CC7" w:rsidRPr="00F07E8C" w14:paraId="6C3DCA6A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68C33533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23DCE4AF" w14:textId="6BF098B9" w:rsidR="00C56CC7" w:rsidRPr="00F07E8C" w:rsidRDefault="00FC5374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Odebrání zařízení</w:t>
            </w:r>
          </w:p>
        </w:tc>
      </w:tr>
      <w:tr w:rsidR="00C56CC7" w:rsidRPr="00F07E8C" w14:paraId="08313213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198B313B" w14:textId="4B7B8444" w:rsidR="00C56CC7" w:rsidRPr="00F07E8C" w:rsidRDefault="00FC5374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</w:t>
            </w:r>
            <w:r w:rsidR="00C56CC7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ktér(ři)</w:t>
            </w:r>
          </w:p>
        </w:tc>
        <w:tc>
          <w:tcPr>
            <w:tcW w:w="6402" w:type="dxa"/>
          </w:tcPr>
          <w:p w14:paraId="0BEC6D7E" w14:textId="77777777" w:rsidR="00C56CC7" w:rsidRPr="00CC533A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C56CC7" w:rsidRPr="00F07E8C" w14:paraId="7A96D45F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5421B8C4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2CBA1A7C" w14:textId="260D27DF" w:rsidR="00C56CC7" w:rsidRPr="00533C1A" w:rsidRDefault="00B07642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v</w:t>
            </w:r>
            <w:r w:rsidR="00FC5374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 seznamu zařízení</w:t>
            </w:r>
          </w:p>
        </w:tc>
      </w:tr>
      <w:tr w:rsidR="00C56CC7" w:rsidRPr="00F07E8C" w14:paraId="7324860A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075E2BBD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42C0A270" w14:textId="3ED3C95B" w:rsidR="00C56CC7" w:rsidRPr="00F07E8C" w:rsidRDefault="00FC5374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Zařízení je odebráno ze seznamu</w:t>
            </w:r>
          </w:p>
        </w:tc>
      </w:tr>
      <w:tr w:rsidR="00C56CC7" w:rsidRPr="00F07E8C" w14:paraId="0889DD51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5B37284A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FC5374" w:rsidRPr="00F07E8C" w14:paraId="1A5FE34F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6E11860E" w14:textId="16D12AA9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3150CBDC" w14:textId="48E7C724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03A98BAB" w14:textId="7B18CBF8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FC5374" w:rsidRPr="00F07E8C" w14:paraId="740667F7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6BA00C69" w14:textId="59708882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7609199E" w14:textId="0A2BDB6D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5628BDCE" w14:textId="46A272BF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„Odebrat“ u konkrétního zařízení</w:t>
                  </w:r>
                </w:p>
              </w:tc>
            </w:tr>
            <w:tr w:rsidR="00FC5374" w:rsidRPr="00F07E8C" w14:paraId="5BBD52EE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34CF70A8" w14:textId="32A373A4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1521B586" w14:textId="3F1A55D2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93D9D03" w14:textId="2EDDE026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„Potvrzení o odebrání zařízení“</w:t>
                  </w:r>
                </w:p>
              </w:tc>
            </w:tr>
            <w:tr w:rsidR="00FC5374" w:rsidRPr="00F07E8C" w14:paraId="2F18913E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0923624F" w14:textId="1B9604FB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2D7F2F1E" w14:textId="5D5A52EA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033F5124" w14:textId="040E145E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„Ano, smazat“</w:t>
                  </w:r>
                </w:p>
              </w:tc>
            </w:tr>
            <w:tr w:rsidR="00FC5374" w:rsidRPr="00F07E8C" w14:paraId="2829B01F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548A0AC9" w14:textId="15B2B4C4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4ECCB070" w14:textId="7271596A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1D99965A" w14:textId="3EDFBC89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Odebrání zařízení ze seznamu, popřípadě vymazání složky s certifikáty (pokud ji zařízení má)</w:t>
                  </w:r>
                </w:p>
              </w:tc>
            </w:tr>
            <w:tr w:rsidR="00FC5374" w:rsidRPr="00F07E8C" w14:paraId="57451436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62565C4B" w14:textId="2850A9DD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261F8A94" w14:textId="20C134C2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31427BC" w14:textId="01B15F64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stránku „Seznam zařízení“ s aktualizovaným seznamem zařízení</w:t>
                  </w:r>
                </w:p>
              </w:tc>
            </w:tr>
            <w:tr w:rsidR="00FC5374" w:rsidRPr="00F07E8C" w14:paraId="35F1C4D8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10254F4F" w14:textId="5B5F9135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02604E90" w14:textId="5A2782EE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3B29B04" w14:textId="7209E789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Vypsání potvrzení o úspěšném smazání</w:t>
                  </w:r>
                </w:p>
              </w:tc>
            </w:tr>
          </w:tbl>
          <w:p w14:paraId="5C88D615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  <w:tr w:rsidR="00C56CC7" w:rsidRPr="00F07E8C" w14:paraId="5EA68390" w14:textId="77777777" w:rsidTr="000A50F7">
        <w:trPr>
          <w:trHeight w:val="2113"/>
        </w:trPr>
        <w:tc>
          <w:tcPr>
            <w:tcW w:w="2849" w:type="dxa"/>
            <w:shd w:val="clear" w:color="auto" w:fill="BFBFBF" w:themeFill="background1" w:themeFillShade="BF"/>
          </w:tcPr>
          <w:p w14:paraId="2BFC1F4E" w14:textId="77777777" w:rsidR="00C56CC7" w:rsidRPr="00BB4050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BB4050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Alternativní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FC5374" w:rsidRPr="00F07E8C" w14:paraId="5D8045E9" w14:textId="77777777" w:rsidTr="00574D74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57E2566B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211A394A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06148D60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FC5374" w:rsidRPr="00F07E8C" w14:paraId="5B184CAE" w14:textId="77777777" w:rsidTr="00574D74">
              <w:trPr>
                <w:trHeight w:val="378"/>
              </w:trPr>
              <w:tc>
                <w:tcPr>
                  <w:tcW w:w="902" w:type="dxa"/>
                </w:tcPr>
                <w:p w14:paraId="1D06D1AA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29A62E51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674B9ECF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„Odebrat“ u konkrétního zařízení</w:t>
                  </w:r>
                </w:p>
              </w:tc>
            </w:tr>
            <w:tr w:rsidR="00FC5374" w:rsidRPr="00F07E8C" w14:paraId="7D41817F" w14:textId="77777777" w:rsidTr="00574D74">
              <w:trPr>
                <w:trHeight w:val="348"/>
              </w:trPr>
              <w:tc>
                <w:tcPr>
                  <w:tcW w:w="902" w:type="dxa"/>
                </w:tcPr>
                <w:p w14:paraId="4E42951D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6B5F5492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33C597A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„Potvrzení o odebrání zařízení“</w:t>
                  </w:r>
                </w:p>
              </w:tc>
            </w:tr>
            <w:tr w:rsidR="00FC5374" w:rsidRPr="00F07E8C" w14:paraId="1E0C2F18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5511DFB8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29C075FA" w14:textId="77777777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577AD362" w14:textId="046C1B1C" w:rsidR="00FC5374" w:rsidRPr="00F07E8C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„Ne, zrušit“</w:t>
                  </w:r>
                </w:p>
              </w:tc>
            </w:tr>
            <w:tr w:rsidR="00FC5374" w14:paraId="5DE82539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28D51561" w14:textId="1D0A2255" w:rsidR="00FC5374" w:rsidRPr="00F07E8C" w:rsidRDefault="00080E8C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11A1F073" w14:textId="77777777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0C9226D3" w14:textId="6D95E426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stránku „Seznam zařízení“</w:t>
                  </w:r>
                </w:p>
              </w:tc>
            </w:tr>
            <w:tr w:rsidR="00FC5374" w14:paraId="1F1D05BC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2DE8DADE" w14:textId="614028A2" w:rsidR="00FC5374" w:rsidRPr="00F07E8C" w:rsidRDefault="00080E8C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59214459" w14:textId="77777777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6C47F208" w14:textId="2259DD85" w:rsidR="00FC5374" w:rsidRDefault="00FC5374" w:rsidP="00FC5374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Vypsání potvrzení o </w:t>
                  </w:r>
                  <w:r w:rsidR="00326DD6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úspěšném zrušení smazání</w:t>
                  </w:r>
                </w:p>
              </w:tc>
            </w:tr>
          </w:tbl>
          <w:p w14:paraId="3DBB89E9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351215F0" w14:textId="77777777" w:rsidR="00C56CC7" w:rsidRDefault="00C56CC7" w:rsidP="00C56CC7">
      <w:pPr>
        <w:rPr>
          <w:lang w:val="cs-CZ"/>
        </w:rPr>
      </w:pPr>
    </w:p>
    <w:p w14:paraId="41BA3D94" w14:textId="11E05DE0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6978FAC8" w14:textId="0FB19BF9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D854BF">
        <w:rPr>
          <w:lang w:val="cs-CZ"/>
        </w:rPr>
        <w:t>UC 5- Upravit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72305BA6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139A731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7BCFE926" w14:textId="1A3F51ED" w:rsidR="00C56CC7" w:rsidRPr="00F07E8C" w:rsidRDefault="003075C5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Upravit zařízení</w:t>
            </w:r>
          </w:p>
        </w:tc>
      </w:tr>
      <w:tr w:rsidR="00C56CC7" w:rsidRPr="00F07E8C" w14:paraId="5E8334F8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4438F175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5793DC9C" w14:textId="023A52E0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860D4D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5</w:t>
            </w:r>
          </w:p>
        </w:tc>
      </w:tr>
      <w:tr w:rsidR="00C56CC7" w:rsidRPr="00F07E8C" w14:paraId="0354CB4C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6A94084D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4C0F55A0" w14:textId="2F990F88" w:rsidR="00C56CC7" w:rsidRPr="00F07E8C" w:rsidRDefault="003075C5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zařízení, úprava zařízení</w:t>
            </w:r>
          </w:p>
        </w:tc>
      </w:tr>
      <w:tr w:rsidR="00C56CC7" w:rsidRPr="00F07E8C" w14:paraId="26A02FDB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6707D2DC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3231413B" w14:textId="7BD02180" w:rsidR="00C56CC7" w:rsidRPr="00F07E8C" w:rsidRDefault="003075C5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Upravit údaje o zařízení</w:t>
            </w:r>
          </w:p>
        </w:tc>
      </w:tr>
      <w:tr w:rsidR="00C56CC7" w:rsidRPr="00F07E8C" w14:paraId="652040A4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A58999B" w14:textId="4404B9DE" w:rsidR="00C56CC7" w:rsidRPr="00F07E8C" w:rsidRDefault="003075C5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</w:t>
            </w:r>
            <w:r w:rsidR="00C56CC7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ktér(ři)</w:t>
            </w:r>
          </w:p>
        </w:tc>
        <w:tc>
          <w:tcPr>
            <w:tcW w:w="6402" w:type="dxa"/>
          </w:tcPr>
          <w:p w14:paraId="6409C039" w14:textId="77777777" w:rsidR="00C56CC7" w:rsidRPr="00CC533A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860D4D" w:rsidRPr="00F07E8C" w14:paraId="03847FED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4B61F45E" w14:textId="77777777" w:rsidR="00860D4D" w:rsidRPr="00F07E8C" w:rsidRDefault="00860D4D" w:rsidP="00860D4D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07E8A812" w14:textId="3A51B66C" w:rsidR="00860D4D" w:rsidRPr="00533C1A" w:rsidRDefault="00860D4D" w:rsidP="00860D4D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v</w:t>
            </w:r>
            <w:r w:rsidR="003075C5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 seznamu zařízení</w:t>
            </w:r>
          </w:p>
        </w:tc>
      </w:tr>
      <w:tr w:rsidR="00860D4D" w:rsidRPr="00F07E8C" w14:paraId="4F416224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0D2C6238" w14:textId="77777777" w:rsidR="00860D4D" w:rsidRPr="00F07E8C" w:rsidRDefault="00860D4D" w:rsidP="00860D4D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7AC0BDE1" w14:textId="52B7AB39" w:rsidR="00860D4D" w:rsidRPr="00F07E8C" w:rsidRDefault="00860D4D" w:rsidP="00860D4D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 xml:space="preserve">Uživatel vidí seznam </w:t>
            </w:r>
            <w:r w:rsidR="003075C5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zařízení s upraveným zařízením</w:t>
            </w:r>
          </w:p>
        </w:tc>
      </w:tr>
      <w:tr w:rsidR="00C56CC7" w:rsidRPr="00F07E8C" w14:paraId="1E1C6A0C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1A5ECD3B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C56CC7" w:rsidRPr="00F07E8C" w14:paraId="61E6B5FD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41F41538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4BDED571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3EAF308F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860D4D" w:rsidRPr="00F07E8C" w14:paraId="10D14FA1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6AE09528" w14:textId="6C476E00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44C70F19" w14:textId="2B8CA382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239B1DC2" w14:textId="2F4C02F8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Kliknutí na </w:t>
                  </w:r>
                  <w:r w:rsidR="003075C5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tlačítko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„</w:t>
                  </w:r>
                  <w:r w:rsidR="003075C5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Upravit“ u příslušného zařízení</w:t>
                  </w:r>
                </w:p>
              </w:tc>
            </w:tr>
            <w:tr w:rsidR="00860D4D" w:rsidRPr="00F07E8C" w14:paraId="0621823A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48E89726" w14:textId="36A35414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1DFB6778" w14:textId="7288B81F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0BD3831" w14:textId="79476801" w:rsidR="00860D4D" w:rsidRPr="00F07E8C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„Úprava zařízení“</w:t>
                  </w:r>
                </w:p>
              </w:tc>
            </w:tr>
            <w:tr w:rsidR="00860D4D" w:rsidRPr="00F07E8C" w14:paraId="7663600E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4E8D970D" w14:textId="0C5C149F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28E8BF77" w14:textId="321C04A4" w:rsidR="00860D4D" w:rsidRPr="00F07E8C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040607BC" w14:textId="733C8D29" w:rsidR="00860D4D" w:rsidRPr="00F07E8C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Editace informací</w:t>
                  </w:r>
                </w:p>
              </w:tc>
            </w:tr>
            <w:tr w:rsidR="003075C5" w:rsidRPr="00F07E8C" w14:paraId="423C0CAB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3F8A5599" w14:textId="14BED8BC" w:rsidR="003075C5" w:rsidRPr="00F07E8C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3902A3A0" w14:textId="11245D4A" w:rsidR="003075C5" w:rsidRDefault="003075C5" w:rsidP="00860D4D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354C112F" w14:textId="64D381CF" w:rsidR="003075C5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„Uložit změny“</w:t>
                  </w:r>
                </w:p>
              </w:tc>
            </w:tr>
            <w:tr w:rsidR="00860D4D" w:rsidRPr="00F07E8C" w14:paraId="30DCC2A5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401298FA" w14:textId="2023FB0D" w:rsidR="00860D4D" w:rsidRPr="00F07E8C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2483873D" w14:textId="16713693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64E7EF86" w14:textId="228142D4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Zjištění expirace a sériového čísla certifikátu</w:t>
                  </w:r>
                </w:p>
              </w:tc>
            </w:tr>
            <w:tr w:rsidR="00860D4D" w:rsidRPr="00F07E8C" w14:paraId="1AD8B32D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28D36E81" w14:textId="065E736F" w:rsidR="00860D4D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52430741" w14:textId="5C4D89EE" w:rsidR="00860D4D" w:rsidRDefault="00860D4D" w:rsidP="00860D4D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707A31E3" w14:textId="75E41716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Aktualizace zařízení v seznamu</w:t>
                  </w:r>
                </w:p>
              </w:tc>
            </w:tr>
            <w:tr w:rsidR="00860D4D" w:rsidRPr="00F07E8C" w14:paraId="09F6383E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5B4D43AD" w14:textId="45D86117" w:rsidR="00860D4D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3E2A29E7" w14:textId="547FE28F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72964587" w14:textId="69EFA465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„Seznam zařízení“ s upraveným zařízením</w:t>
                  </w:r>
                </w:p>
              </w:tc>
            </w:tr>
            <w:tr w:rsidR="00860D4D" w:rsidRPr="00F07E8C" w14:paraId="2F18C71A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339B0E31" w14:textId="649AF0BB" w:rsidR="00860D4D" w:rsidRDefault="00860D4D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7</w:t>
                  </w:r>
                </w:p>
              </w:tc>
              <w:tc>
                <w:tcPr>
                  <w:tcW w:w="1521" w:type="dxa"/>
                </w:tcPr>
                <w:p w14:paraId="5E7C3581" w14:textId="76E4AE77" w:rsidR="00860D4D" w:rsidRDefault="00860D4D" w:rsidP="00860D4D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E1D8F8C" w14:textId="27446B77" w:rsidR="00860D4D" w:rsidRDefault="003075C5" w:rsidP="00860D4D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Vypsání potvrzení o úspěšné úpravě informací o zařízení</w:t>
                  </w:r>
                </w:p>
              </w:tc>
            </w:tr>
          </w:tbl>
          <w:p w14:paraId="5D68F21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  <w:tr w:rsidR="00C56CC7" w:rsidRPr="00F07E8C" w14:paraId="255F4673" w14:textId="77777777" w:rsidTr="000A50F7">
        <w:trPr>
          <w:trHeight w:val="2113"/>
        </w:trPr>
        <w:tc>
          <w:tcPr>
            <w:tcW w:w="2849" w:type="dxa"/>
            <w:shd w:val="clear" w:color="auto" w:fill="BFBFBF" w:themeFill="background1" w:themeFillShade="BF"/>
          </w:tcPr>
          <w:p w14:paraId="431D1458" w14:textId="77777777" w:rsidR="00C56CC7" w:rsidRPr="00BB4050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BB4050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Alternativní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3075C5" w:rsidRPr="00F07E8C" w14:paraId="669A7C37" w14:textId="77777777" w:rsidTr="00574D74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160276A9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778EEC5C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410E8F41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3075C5" w:rsidRPr="00F07E8C" w14:paraId="0F542B4C" w14:textId="77777777" w:rsidTr="00574D74">
              <w:trPr>
                <w:trHeight w:val="378"/>
              </w:trPr>
              <w:tc>
                <w:tcPr>
                  <w:tcW w:w="902" w:type="dxa"/>
                </w:tcPr>
                <w:p w14:paraId="4F9C2E62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35AC4EBA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2E550957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„Upravit“ u příslušného zařízení</w:t>
                  </w:r>
                </w:p>
              </w:tc>
            </w:tr>
            <w:tr w:rsidR="003075C5" w:rsidRPr="00F07E8C" w14:paraId="736F29CA" w14:textId="77777777" w:rsidTr="00574D74">
              <w:trPr>
                <w:trHeight w:val="348"/>
              </w:trPr>
              <w:tc>
                <w:tcPr>
                  <w:tcW w:w="902" w:type="dxa"/>
                </w:tcPr>
                <w:p w14:paraId="2B0DAA2C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4646303A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0DB4FD89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Otevření stránky „Úprava zařízení“</w:t>
                  </w:r>
                </w:p>
              </w:tc>
            </w:tr>
            <w:tr w:rsidR="003075C5" w:rsidRPr="00F07E8C" w14:paraId="0F848071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0AA30CFE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2C362140" w14:textId="77777777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33A657D6" w14:textId="6E9AB6DC" w:rsidR="003075C5" w:rsidRPr="00F07E8C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„Zpět“</w:t>
                  </w:r>
                </w:p>
              </w:tc>
            </w:tr>
            <w:tr w:rsidR="003075C5" w14:paraId="1965F417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00BA076A" w14:textId="77777777" w:rsidR="003075C5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7BBB210E" w14:textId="77777777" w:rsidR="003075C5" w:rsidRDefault="003075C5" w:rsidP="003075C5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4F01517" w14:textId="23554A73" w:rsidR="003075C5" w:rsidRDefault="003075C5" w:rsidP="003075C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„Seznam zařízení“</w:t>
                  </w:r>
                </w:p>
              </w:tc>
            </w:tr>
          </w:tbl>
          <w:p w14:paraId="5575DAF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531E6D23" w14:textId="77777777" w:rsidR="00C56CC7" w:rsidRDefault="00C56CC7" w:rsidP="00C56CC7">
      <w:pPr>
        <w:rPr>
          <w:lang w:val="cs-CZ"/>
        </w:rPr>
      </w:pPr>
    </w:p>
    <w:p w14:paraId="677E0B00" w14:textId="514DBCDE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526540DB" w14:textId="6E5D6326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D854BF">
        <w:rPr>
          <w:lang w:val="cs-CZ"/>
        </w:rPr>
        <w:t>UC 6 – Generovat a nahrát certifikát na zařízení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21831457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1175F1F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74D16E58" w14:textId="071B2453" w:rsidR="00C56CC7" w:rsidRPr="00F07E8C" w:rsidRDefault="0000494C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Generovat a nahrát certifikát na zařízení</w:t>
            </w:r>
          </w:p>
        </w:tc>
      </w:tr>
      <w:tr w:rsidR="00C56CC7" w:rsidRPr="00F07E8C" w14:paraId="57273417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3CB01683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4A5C6F50" w14:textId="3017970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860D4D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6</w:t>
            </w:r>
          </w:p>
        </w:tc>
      </w:tr>
      <w:tr w:rsidR="00C56CC7" w:rsidRPr="00F07E8C" w14:paraId="409D20B0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16064301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09453F61" w14:textId="6A06518C" w:rsidR="00C56CC7" w:rsidRPr="00F07E8C" w:rsidRDefault="0000494C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</w:t>
            </w:r>
            <w:r w:rsidR="005604C9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, potvrzení o nahrání</w:t>
            </w:r>
          </w:p>
        </w:tc>
      </w:tr>
      <w:tr w:rsidR="00C56CC7" w:rsidRPr="00F07E8C" w14:paraId="3CBAE4D0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66FBDF7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67B8EF22" w14:textId="6CF0E541" w:rsidR="00C56CC7" w:rsidRPr="00F07E8C" w:rsidRDefault="0000494C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Vygenerovat a nahrát certifikát na cílové zařízení</w:t>
            </w:r>
          </w:p>
        </w:tc>
      </w:tr>
      <w:tr w:rsidR="00C56CC7" w:rsidRPr="00F07E8C" w14:paraId="33109320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8E8C3E5" w14:textId="0A8B38DA" w:rsidR="00C56CC7" w:rsidRPr="00F07E8C" w:rsidRDefault="0000494C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</w:t>
            </w:r>
            <w:r w:rsidR="00C56CC7"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ktér(ři)</w:t>
            </w:r>
          </w:p>
        </w:tc>
        <w:tc>
          <w:tcPr>
            <w:tcW w:w="6402" w:type="dxa"/>
          </w:tcPr>
          <w:p w14:paraId="44B01B35" w14:textId="77777777" w:rsidR="00C56CC7" w:rsidRPr="00CC533A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C56CC7" w:rsidRPr="00F07E8C" w14:paraId="1D93C63A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257386FA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5C0DEEEC" w14:textId="728C6830" w:rsidR="00C56CC7" w:rsidRPr="00533C1A" w:rsidRDefault="00D56BB1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v</w:t>
            </w:r>
            <w:r w:rsidR="0000494C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 seznamu zařízení</w:t>
            </w:r>
          </w:p>
        </w:tc>
      </w:tr>
      <w:tr w:rsidR="00C56CC7" w:rsidRPr="00F07E8C" w14:paraId="7AE68A2E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49286787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2E187252" w14:textId="2AF39FDB" w:rsidR="00C56CC7" w:rsidRPr="00F07E8C" w:rsidRDefault="008A05C5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přesměrován na potvrzení o nahrání certifikátu</w:t>
            </w:r>
          </w:p>
        </w:tc>
      </w:tr>
      <w:tr w:rsidR="00C56CC7" w:rsidRPr="00F07E8C" w14:paraId="6702AD0C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794FF11B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C56CC7" w:rsidRPr="00F07E8C" w14:paraId="0523B341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0AE19651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0B505E7F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2545E30A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D56BB1" w:rsidRPr="00F07E8C" w14:paraId="460A1693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45A07611" w14:textId="3D5DEF16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37DE3F85" w14:textId="2D51A559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6437A6E2" w14:textId="1DE4A1CB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Kliknutí na </w:t>
                  </w:r>
                  <w:r w:rsidR="0000494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tlačítko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„</w:t>
                  </w:r>
                  <w:r w:rsidR="0000494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Generovat certifikát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“</w:t>
                  </w:r>
                </w:p>
              </w:tc>
            </w:tr>
            <w:tr w:rsidR="00D56BB1" w:rsidRPr="00F07E8C" w14:paraId="6501E35E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0C10E384" w14:textId="6BE4CFFB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7EF4F7D2" w14:textId="147435A5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16D42E53" w14:textId="6955CA75" w:rsidR="00D56BB1" w:rsidRPr="00F07E8C" w:rsidRDefault="0000494C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Vytvoření</w:t>
                  </w:r>
                  <w:r w:rsidR="005604C9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privátního klíče a CSR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, nebo získání CSR</w:t>
                  </w:r>
                </w:p>
              </w:tc>
            </w:tr>
            <w:tr w:rsidR="00D56BB1" w:rsidRPr="00F07E8C" w14:paraId="4FB4201C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147C765A" w14:textId="5CA39A87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05D50F13" w14:textId="4CC66173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9AFFE1A" w14:textId="1E302E54" w:rsidR="00D56BB1" w:rsidRPr="00F07E8C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Kontaktování ACME serveru</w:t>
                  </w:r>
                </w:p>
              </w:tc>
            </w:tr>
            <w:tr w:rsidR="00D56BB1" w:rsidRPr="00F07E8C" w14:paraId="3EAF67E7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7CA1BA4E" w14:textId="6A31DF4F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637535A6" w14:textId="6B023FCC" w:rsidR="00D56BB1" w:rsidRDefault="005604C9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2981020" w14:textId="54BD366A" w:rsidR="00D56BB1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Splnění ACME challenge</w:t>
                  </w:r>
                </w:p>
              </w:tc>
            </w:tr>
            <w:tr w:rsidR="00D56BB1" w:rsidRPr="00F07E8C" w14:paraId="3377554D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47149C8C" w14:textId="35859E39" w:rsidR="00D56BB1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7CC69347" w14:textId="18AEFDD3" w:rsidR="00D56BB1" w:rsidRDefault="00D56BB1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690D04A0" w14:textId="0D338DBD" w:rsidR="00D56BB1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Vytvoření složky pro zařízení</w:t>
                  </w:r>
                </w:p>
              </w:tc>
            </w:tr>
            <w:tr w:rsidR="00D56BB1" w:rsidRPr="00F07E8C" w14:paraId="1F210A91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10224F47" w14:textId="519F2249" w:rsidR="00D56BB1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6</w:t>
                  </w:r>
                </w:p>
              </w:tc>
              <w:tc>
                <w:tcPr>
                  <w:tcW w:w="1521" w:type="dxa"/>
                </w:tcPr>
                <w:p w14:paraId="0F48088C" w14:textId="335ED14E" w:rsidR="00D56BB1" w:rsidRDefault="00D56BB1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97CADB6" w14:textId="0CBD80CB" w:rsidR="00D56BB1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Nahrání získaných kryptografických informací do složky</w:t>
                  </w:r>
                </w:p>
              </w:tc>
            </w:tr>
            <w:tr w:rsidR="005604C9" w:rsidRPr="00F07E8C" w14:paraId="6BFA6C3B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6C491909" w14:textId="01170182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7</w:t>
                  </w:r>
                </w:p>
              </w:tc>
              <w:tc>
                <w:tcPr>
                  <w:tcW w:w="1521" w:type="dxa"/>
                </w:tcPr>
                <w:p w14:paraId="4B524F4D" w14:textId="061BEFB8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FB91F81" w14:textId="65DB35DD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Nahrání certifikátu na cílové zařízení</w:t>
                  </w:r>
                </w:p>
              </w:tc>
            </w:tr>
            <w:tr w:rsidR="005604C9" w:rsidRPr="00F07E8C" w14:paraId="4BF04285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6D6D7CDF" w14:textId="25AE5E71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8</w:t>
                  </w:r>
                </w:p>
              </w:tc>
              <w:tc>
                <w:tcPr>
                  <w:tcW w:w="1521" w:type="dxa"/>
                </w:tcPr>
                <w:p w14:paraId="1C5C7412" w14:textId="043E694B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1DD9029" w14:textId="02267D43" w:rsidR="005604C9" w:rsidRDefault="005604C9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stránku „Potvrzení o nahrání“</w:t>
                  </w:r>
                </w:p>
              </w:tc>
            </w:tr>
          </w:tbl>
          <w:p w14:paraId="4C40A4E4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031D589B" w14:textId="77777777" w:rsidR="00C56CC7" w:rsidRDefault="00C56CC7" w:rsidP="00C56CC7">
      <w:pPr>
        <w:rPr>
          <w:lang w:val="cs-CZ"/>
        </w:rPr>
      </w:pPr>
    </w:p>
    <w:p w14:paraId="2E5372BB" w14:textId="17DCECC1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1575EB87" w14:textId="74474CE2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96786D">
        <w:rPr>
          <w:lang w:val="cs-CZ"/>
        </w:rPr>
        <w:t>UC 7 – označit zařízení za úspěšně obnovené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26E4C8A3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7D95BAE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189F008C" w14:textId="4D11BED5" w:rsidR="00C56CC7" w:rsidRPr="00F07E8C" w:rsidRDefault="00B15FF9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Označit zařízení za úspěšně obnovené</w:t>
            </w:r>
          </w:p>
        </w:tc>
      </w:tr>
      <w:tr w:rsidR="00C56CC7" w:rsidRPr="00F07E8C" w14:paraId="7F5BCA73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31F1DD86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26CC1C06" w14:textId="073C803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D56BB1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7</w:t>
            </w:r>
          </w:p>
        </w:tc>
      </w:tr>
      <w:tr w:rsidR="00C56CC7" w:rsidRPr="00F07E8C" w14:paraId="21EF64EF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7F72876C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67C23EC8" w14:textId="1A1C4BC1" w:rsidR="00C56CC7" w:rsidRPr="00F07E8C" w:rsidRDefault="00B15FF9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Potvrzení o nahrání</w:t>
            </w:r>
            <w:r w:rsidR="000C3106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, potvrzení o vymazání složky zařízení, seznam zařízení</w:t>
            </w:r>
          </w:p>
        </w:tc>
      </w:tr>
      <w:tr w:rsidR="00C56CC7" w:rsidRPr="00F07E8C" w14:paraId="05262FD2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77FFFC56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32807571" w14:textId="2EC00D02" w:rsidR="00C56CC7" w:rsidRPr="00F07E8C" w:rsidRDefault="000C3106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Potvrdit, že byl certifikát úspěšně nahrán na zařízení</w:t>
            </w:r>
          </w:p>
        </w:tc>
      </w:tr>
      <w:tr w:rsidR="00C56CC7" w:rsidRPr="00F07E8C" w14:paraId="74D5C67D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25052E8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Primární aktér(ři)</w:t>
            </w:r>
          </w:p>
        </w:tc>
        <w:tc>
          <w:tcPr>
            <w:tcW w:w="6402" w:type="dxa"/>
          </w:tcPr>
          <w:p w14:paraId="52D5F2F0" w14:textId="3911B5B2" w:rsidR="00C56CC7" w:rsidRPr="00CC533A" w:rsidRDefault="00C144F3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C56CC7" w:rsidRPr="00F07E8C" w14:paraId="1152AAEF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1D8F1C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2ABF8B60" w14:textId="3569DC17" w:rsidR="00C56CC7" w:rsidRPr="00533C1A" w:rsidRDefault="000C3106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dal generovat certifikát a objevila se mu stránka s potvrzením</w:t>
            </w:r>
          </w:p>
        </w:tc>
      </w:tr>
      <w:tr w:rsidR="00C56CC7" w:rsidRPr="00F07E8C" w14:paraId="3880B0C1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2B744A1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274C630D" w14:textId="1C214089" w:rsidR="00C56CC7" w:rsidRPr="00F07E8C" w:rsidRDefault="000C3106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přesměrován na seznam zařízení s aktuálními údaji</w:t>
            </w:r>
          </w:p>
        </w:tc>
      </w:tr>
      <w:tr w:rsidR="00C56CC7" w:rsidRPr="00F07E8C" w14:paraId="570EB66D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3C09BD7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C56CC7" w:rsidRPr="00F07E8C" w14:paraId="3BCB27CD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5CB59661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3D56EA85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4A6FBDA4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D56BB1" w:rsidRPr="00F07E8C" w14:paraId="33CCB69B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7BC2BA89" w14:textId="1FCEB04C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787B1C84" w14:textId="68589E51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2601F2CF" w14:textId="490CE0F9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potvrzující úspěšné nahrání certifikátu</w:t>
                  </w:r>
                </w:p>
              </w:tc>
            </w:tr>
            <w:tr w:rsidR="000C3106" w:rsidRPr="00F07E8C" w14:paraId="503E4201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1BC1D490" w14:textId="7F76F76D" w:rsidR="000C3106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76044C29" w14:textId="75189530" w:rsidR="000C3106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1DEAB569" w14:textId="5A81EBEC" w:rsidR="000C3106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Evidování, že obnova proběhla úspěšně</w:t>
                  </w:r>
                </w:p>
              </w:tc>
            </w:tr>
            <w:tr w:rsidR="00D56BB1" w:rsidRPr="00F07E8C" w14:paraId="07188118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4F86361E" w14:textId="4B3CA3E8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6AD7069F" w14:textId="1D6C9610" w:rsidR="00D56BB1" w:rsidRPr="00F07E8C" w:rsidRDefault="00D56BB1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625E6EA" w14:textId="3A77382D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Stažení sériového čísla z webového rozhraní zařízení</w:t>
                  </w:r>
                </w:p>
              </w:tc>
            </w:tr>
            <w:tr w:rsidR="00D56BB1" w:rsidRPr="00F07E8C" w14:paraId="7CAAD172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521D2047" w14:textId="01297369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426C243A" w14:textId="7C99E945" w:rsidR="00D56BB1" w:rsidRPr="00F07E8C" w:rsidRDefault="00C144F3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9B69624" w14:textId="2ED7C7D1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Porovnání se sériovým číslem z vygenerovaného certifikátu</w:t>
                  </w:r>
                </w:p>
              </w:tc>
            </w:tr>
            <w:tr w:rsidR="00D56BB1" w:rsidRPr="00F07E8C" w14:paraId="3A80554C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7C0945A9" w14:textId="7EB8742C" w:rsidR="00D56BB1" w:rsidRPr="00F07E8C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0AC25E3B" w14:textId="3C45763D" w:rsidR="00D56BB1" w:rsidRDefault="000C3106" w:rsidP="00D56BB1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DA5BE3F" w14:textId="4A99F9AF" w:rsidR="00D56BB1" w:rsidRDefault="000C3106" w:rsidP="00D56BB1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Přesměrování na seznam zařízení, kde je u zařízení přidána informace, zda se sériová čísla shodují </w:t>
                  </w:r>
                </w:p>
              </w:tc>
            </w:tr>
          </w:tbl>
          <w:p w14:paraId="4031F19C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  <w:tr w:rsidR="00C56CC7" w:rsidRPr="00F07E8C" w14:paraId="528B2F71" w14:textId="77777777" w:rsidTr="000A50F7">
        <w:trPr>
          <w:trHeight w:val="2113"/>
        </w:trPr>
        <w:tc>
          <w:tcPr>
            <w:tcW w:w="2849" w:type="dxa"/>
            <w:shd w:val="clear" w:color="auto" w:fill="BFBFBF" w:themeFill="background1" w:themeFillShade="BF"/>
          </w:tcPr>
          <w:p w14:paraId="6A795BBF" w14:textId="77777777" w:rsidR="00C56CC7" w:rsidRPr="00BB4050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BB4050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Alternativní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0C3106" w:rsidRPr="00F07E8C" w14:paraId="6C7C8B91" w14:textId="77777777" w:rsidTr="00574D74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5A048D42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7BAC037A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110E4BBF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0C3106" w:rsidRPr="00F07E8C" w14:paraId="0610AFAC" w14:textId="77777777" w:rsidTr="00574D74">
              <w:trPr>
                <w:trHeight w:val="378"/>
              </w:trPr>
              <w:tc>
                <w:tcPr>
                  <w:tcW w:w="902" w:type="dxa"/>
                </w:tcPr>
                <w:p w14:paraId="010327D3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711B7D93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46AD6BE3" w14:textId="62CC126F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potvrzující neúspěšné nahrání certifikátu</w:t>
                  </w:r>
                </w:p>
              </w:tc>
            </w:tr>
            <w:tr w:rsidR="000C3106" w14:paraId="3A902039" w14:textId="77777777" w:rsidTr="00574D74">
              <w:trPr>
                <w:trHeight w:val="378"/>
              </w:trPr>
              <w:tc>
                <w:tcPr>
                  <w:tcW w:w="902" w:type="dxa"/>
                </w:tcPr>
                <w:p w14:paraId="4930028B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51DE7D04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F6ED938" w14:textId="661756BF" w:rsidR="000C3106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Evidování, že obnova neproběhla úspěšně</w:t>
                  </w:r>
                </w:p>
              </w:tc>
            </w:tr>
            <w:tr w:rsidR="000C3106" w:rsidRPr="00F07E8C" w14:paraId="4E5E4346" w14:textId="77777777" w:rsidTr="00574D74">
              <w:trPr>
                <w:trHeight w:val="348"/>
              </w:trPr>
              <w:tc>
                <w:tcPr>
                  <w:tcW w:w="902" w:type="dxa"/>
                </w:tcPr>
                <w:p w14:paraId="4630ED3E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5E0A48C0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B95D6CD" w14:textId="2E8C730F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potvrzení o smazání složky</w:t>
                  </w:r>
                </w:p>
              </w:tc>
            </w:tr>
            <w:tr w:rsidR="000C3106" w:rsidRPr="00F07E8C" w14:paraId="3E51ADCE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1147B53D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0700B2B7" w14:textId="736C94BD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40D4C9E2" w14:textId="074EC51A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Ano/Ne</w:t>
                  </w:r>
                </w:p>
              </w:tc>
            </w:tr>
            <w:tr w:rsidR="000C3106" w14:paraId="57CA95EA" w14:textId="77777777" w:rsidTr="00574D74">
              <w:trPr>
                <w:trHeight w:val="334"/>
              </w:trPr>
              <w:tc>
                <w:tcPr>
                  <w:tcW w:w="902" w:type="dxa"/>
                </w:tcPr>
                <w:p w14:paraId="5E859558" w14:textId="77777777" w:rsidR="000C3106" w:rsidRPr="00F07E8C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5</w:t>
                  </w:r>
                </w:p>
              </w:tc>
              <w:tc>
                <w:tcPr>
                  <w:tcW w:w="1521" w:type="dxa"/>
                </w:tcPr>
                <w:p w14:paraId="45BF452F" w14:textId="77777777" w:rsidR="000C3106" w:rsidRDefault="000C3106" w:rsidP="000C3106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55CDEB59" w14:textId="436EF800" w:rsidR="000C3106" w:rsidRDefault="000C3106" w:rsidP="000C310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Přesměrování na seznam zařízení, kde je u zařízení přidána možnost stažení </w:t>
                  </w:r>
                  <w:r w:rsidR="007E15DF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vygenerovaných kryptografických informací (pokud nebyla smazána složka)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</w:t>
                  </w:r>
                </w:p>
              </w:tc>
            </w:tr>
          </w:tbl>
          <w:p w14:paraId="1B09659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40A7D6DF" w14:textId="77777777" w:rsidR="00C56CC7" w:rsidRDefault="00C56CC7" w:rsidP="00C56CC7">
      <w:pPr>
        <w:rPr>
          <w:lang w:val="cs-CZ"/>
        </w:rPr>
      </w:pPr>
    </w:p>
    <w:p w14:paraId="117375AB" w14:textId="01EAF42B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4D31A978" w14:textId="63093BC8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Uživatel: </w:t>
      </w:r>
      <w:r w:rsidR="0096786D">
        <w:rPr>
          <w:lang w:val="cs-CZ"/>
        </w:rPr>
        <w:t>UC 8 – Zapnout automatickou obnovu certifikátů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54577398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053F491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67E4ECA5" w14:textId="10EDF526" w:rsidR="00C56CC7" w:rsidRPr="00F07E8C" w:rsidRDefault="001B62D3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Zapnout automatickou obnovu certifikátů</w:t>
            </w:r>
          </w:p>
        </w:tc>
      </w:tr>
      <w:tr w:rsidR="00C56CC7" w:rsidRPr="00F07E8C" w14:paraId="7C8BCB6D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39FA7F83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59FA90A4" w14:textId="0770ED6F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9C2476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8</w:t>
            </w:r>
          </w:p>
        </w:tc>
      </w:tr>
      <w:tr w:rsidR="00C56CC7" w:rsidRPr="00F07E8C" w14:paraId="7CD5FC79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1A080B5D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41A89E84" w14:textId="43A0B1B3" w:rsidR="00C56CC7" w:rsidRPr="00F07E8C" w:rsidRDefault="001B62D3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Potvrzení o nahrání</w:t>
            </w:r>
            <w:r w:rsidR="009C2476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 xml:space="preserve"> </w:t>
            </w:r>
          </w:p>
        </w:tc>
      </w:tr>
      <w:tr w:rsidR="00C56CC7" w:rsidRPr="00F07E8C" w14:paraId="7AC28BD1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3843BBF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198E14D9" w14:textId="0F8833FA" w:rsidR="00C56CC7" w:rsidRPr="00F07E8C" w:rsidRDefault="001B62D3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Zapnout automatickou obnovu certifikátů na konkrétním zařízení</w:t>
            </w:r>
          </w:p>
        </w:tc>
      </w:tr>
      <w:tr w:rsidR="00C56CC7" w:rsidRPr="00F07E8C" w14:paraId="00EC1AFE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147AB99B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Primární aktér(ři)</w:t>
            </w:r>
          </w:p>
        </w:tc>
        <w:tc>
          <w:tcPr>
            <w:tcW w:w="6402" w:type="dxa"/>
          </w:tcPr>
          <w:p w14:paraId="432F1958" w14:textId="418ACF1C" w:rsidR="00C56CC7" w:rsidRPr="00CC533A" w:rsidRDefault="00ED15F6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C56CC7" w:rsidRPr="00F07E8C" w14:paraId="76819BB2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3A8E8309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0845BD73" w14:textId="7B0B4D49" w:rsidR="00C56CC7" w:rsidRPr="00533C1A" w:rsidRDefault="001B62D3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dal generovat certifikát a objevila se mu stránka s potvrzením</w:t>
            </w:r>
          </w:p>
        </w:tc>
      </w:tr>
      <w:tr w:rsidR="00C56CC7" w:rsidRPr="00F07E8C" w14:paraId="06F16633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653F0156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3D231BE1" w14:textId="5CE6CE2D" w:rsidR="00C56CC7" w:rsidRPr="00F07E8C" w:rsidRDefault="001B62D3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Je nastavena automatická obnova certifikátů</w:t>
            </w:r>
          </w:p>
        </w:tc>
      </w:tr>
      <w:tr w:rsidR="00C56CC7" w:rsidRPr="00F07E8C" w14:paraId="327D4549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75EA75BC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C56CC7" w:rsidRPr="00F07E8C" w14:paraId="7C4CA800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3EB3AAE1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0DAF3DB4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16DECC34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9C2476" w:rsidRPr="00F07E8C" w14:paraId="6E134498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23D60249" w14:textId="30FB9AD0" w:rsidR="009C2476" w:rsidRPr="00F07E8C" w:rsidRDefault="009C2476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64226EC7" w14:textId="1DF17157" w:rsidR="009C2476" w:rsidRPr="00ED15F6" w:rsidRDefault="001B62D3" w:rsidP="009C2476">
                  <w:pPr>
                    <w:pStyle w:val="Bezmezer"/>
                    <w:rPr>
                      <w:rFonts w:asciiTheme="minorHAnsi" w:hAnsiTheme="minorHAnsi"/>
                      <w:color w:val="548DD4" w:themeColor="text2" w:themeTint="99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1800B458" w14:textId="2556F763" w:rsidR="009C2476" w:rsidRPr="00F07E8C" w:rsidRDefault="001B62D3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Zaškrtnutí pole s povolením automatické aktualizace certifikátů</w:t>
                  </w:r>
                </w:p>
              </w:tc>
            </w:tr>
            <w:tr w:rsidR="009C2476" w:rsidRPr="00F07E8C" w14:paraId="1B33689F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743B76FF" w14:textId="4893C63D" w:rsidR="009C2476" w:rsidRPr="00F07E8C" w:rsidRDefault="009C2476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2851178A" w14:textId="6D84D51C" w:rsidR="009C2476" w:rsidRPr="00ED15F6" w:rsidRDefault="001B62D3" w:rsidP="009C2476">
                  <w:pPr>
                    <w:pStyle w:val="Bezmezer"/>
                    <w:rPr>
                      <w:rFonts w:asciiTheme="minorHAnsi" w:hAnsiTheme="minorHAnsi"/>
                      <w:color w:val="548DD4" w:themeColor="text2" w:themeTint="99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4A00C932" w14:textId="288DBD6C" w:rsidR="009C2476" w:rsidRPr="00F07E8C" w:rsidRDefault="001B62D3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Kliknutí na tlačítko potvrzující úspěšné nahrání certifikátu</w:t>
                  </w:r>
                </w:p>
              </w:tc>
            </w:tr>
            <w:tr w:rsidR="009C2476" w:rsidRPr="00F07E8C" w14:paraId="3BB109B6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1E414CFE" w14:textId="616B9A0B" w:rsidR="009C2476" w:rsidRPr="00F07E8C" w:rsidRDefault="009C2476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4A336CB6" w14:textId="5D6A4C22" w:rsidR="009C2476" w:rsidRPr="00ED15F6" w:rsidRDefault="001B62D3" w:rsidP="009C2476">
                  <w:pPr>
                    <w:pStyle w:val="Bezmezer"/>
                    <w:rPr>
                      <w:rFonts w:asciiTheme="minorHAnsi" w:hAnsiTheme="minorHAnsi"/>
                      <w:color w:val="548DD4" w:themeColor="text2" w:themeTint="99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31DE640D" w14:textId="6B61EE1E" w:rsidR="009C2476" w:rsidRPr="00F07E8C" w:rsidRDefault="001B62D3" w:rsidP="009C2476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Evidování, že obnova proběhla úspěšně a že je nastavena automatická obnova certifikátů</w:t>
                  </w:r>
                </w:p>
              </w:tc>
            </w:tr>
          </w:tbl>
          <w:p w14:paraId="11CE4D6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2BBA2060" w14:textId="77777777" w:rsidR="00C56CC7" w:rsidRDefault="00C56CC7" w:rsidP="00C56CC7">
      <w:pPr>
        <w:rPr>
          <w:lang w:val="cs-CZ"/>
        </w:rPr>
      </w:pPr>
    </w:p>
    <w:p w14:paraId="2DA5D037" w14:textId="3D9F887C" w:rsidR="00C56CC7" w:rsidRDefault="00C56CC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6CEC43E8" w14:textId="3172D03B" w:rsidR="00C56CC7" w:rsidRPr="00F07E8C" w:rsidRDefault="007F361B" w:rsidP="00C56CC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 Uživatel: </w:t>
      </w:r>
      <w:r w:rsidR="0096786D">
        <w:rPr>
          <w:lang w:val="cs-CZ"/>
        </w:rPr>
        <w:t>UC 9 – Stáhnout certifikáty/klíč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C56CC7" w:rsidRPr="00F07E8C" w14:paraId="287691D8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3EF6024F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7EC3613E" w14:textId="3EBF5BBE" w:rsidR="00C56CC7" w:rsidRPr="00F07E8C" w:rsidRDefault="00113B53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Stáhnout certifikáty/klíč</w:t>
            </w:r>
          </w:p>
        </w:tc>
      </w:tr>
      <w:tr w:rsidR="00C56CC7" w:rsidRPr="00F07E8C" w14:paraId="0E137D9C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67C5CAC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2A014727" w14:textId="612BC672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UC</w:t>
            </w:r>
            <w:r w:rsidR="00DB6E2E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9</w:t>
            </w:r>
          </w:p>
        </w:tc>
      </w:tr>
      <w:tr w:rsidR="00C56CC7" w:rsidRPr="00F07E8C" w14:paraId="1140BE44" w14:textId="77777777" w:rsidTr="000A50F7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1CC6865E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071D7C93" w14:textId="2A89CF61" w:rsidR="00C56CC7" w:rsidRPr="00F07E8C" w:rsidRDefault="00113B53" w:rsidP="000A50F7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Seznam zařízení</w:t>
            </w:r>
          </w:p>
        </w:tc>
      </w:tr>
      <w:tr w:rsidR="00C56CC7" w:rsidRPr="00F07E8C" w14:paraId="43FBDEAD" w14:textId="77777777" w:rsidTr="000A50F7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7BCFE647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71C23F1B" w14:textId="33C151B7" w:rsidR="00C56CC7" w:rsidRPr="00F07E8C" w:rsidRDefault="00113B53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Stažení některé z vygenerovaných kryptografických informací</w:t>
            </w:r>
          </w:p>
        </w:tc>
      </w:tr>
      <w:tr w:rsidR="00C56CC7" w:rsidRPr="00F07E8C" w14:paraId="3F965C59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309A7408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Primární aktér(ři)</w:t>
            </w:r>
          </w:p>
        </w:tc>
        <w:tc>
          <w:tcPr>
            <w:tcW w:w="6402" w:type="dxa"/>
          </w:tcPr>
          <w:p w14:paraId="306220F0" w14:textId="79A0E39C" w:rsidR="00C56CC7" w:rsidRPr="00CC533A" w:rsidRDefault="00DC76B1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</w:t>
            </w:r>
          </w:p>
        </w:tc>
      </w:tr>
      <w:tr w:rsidR="00C56CC7" w:rsidRPr="00F07E8C" w14:paraId="379D974D" w14:textId="77777777" w:rsidTr="000A50F7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3898349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42259A4F" w14:textId="7F302AAA" w:rsidR="00C56CC7" w:rsidRPr="00533C1A" w:rsidRDefault="00DC76B1" w:rsidP="000A50F7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Uživatel je v</w:t>
            </w:r>
            <w:r w:rsidR="00113B53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 seznamu zařízení a má alespoň jedno zařízení na kterém proběhlo úspěšně generování certifikátu a nemá smazanou složku</w:t>
            </w:r>
          </w:p>
        </w:tc>
      </w:tr>
      <w:tr w:rsidR="00C56CC7" w:rsidRPr="00F07E8C" w14:paraId="144439E2" w14:textId="77777777" w:rsidTr="000A50F7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33C22D34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3B4D01A0" w14:textId="33EBB816" w:rsidR="00C56CC7" w:rsidRPr="00DB6E2E" w:rsidRDefault="00113B53" w:rsidP="000A50F7">
            <w:pPr>
              <w:pStyle w:val="Bezmezer"/>
              <w:rPr>
                <w:rFonts w:asciiTheme="minorHAnsi" w:hAnsiTheme="minorHAnsi"/>
                <w:color w:val="0070C0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Je stažena některá z kryptografických informací</w:t>
            </w:r>
          </w:p>
        </w:tc>
      </w:tr>
      <w:tr w:rsidR="00C56CC7" w:rsidRPr="00F07E8C" w14:paraId="7390F420" w14:textId="77777777" w:rsidTr="000A50F7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186D5604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C56CC7" w:rsidRPr="00F07E8C" w14:paraId="5ADDC78A" w14:textId="77777777" w:rsidTr="000A50F7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358992CC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79D1708D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72D7C642" w14:textId="77777777" w:rsidR="00C56CC7" w:rsidRPr="00F07E8C" w:rsidRDefault="00C56CC7" w:rsidP="000A50F7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DB6E2E" w:rsidRPr="00F07E8C" w14:paraId="11D24223" w14:textId="77777777" w:rsidTr="000A50F7">
              <w:trPr>
                <w:trHeight w:val="378"/>
              </w:trPr>
              <w:tc>
                <w:tcPr>
                  <w:tcW w:w="902" w:type="dxa"/>
                </w:tcPr>
                <w:p w14:paraId="093CD2D3" w14:textId="6F14781F" w:rsidR="00DB6E2E" w:rsidRPr="00F07E8C" w:rsidRDefault="00DB6E2E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7D70AC62" w14:textId="235E41BE" w:rsidR="00DB6E2E" w:rsidRPr="00F07E8C" w:rsidRDefault="00DC76B1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Uživatel</w:t>
                  </w:r>
                </w:p>
              </w:tc>
              <w:tc>
                <w:tcPr>
                  <w:tcW w:w="3714" w:type="dxa"/>
                </w:tcPr>
                <w:p w14:paraId="66923398" w14:textId="7C68D264" w:rsidR="00DB6E2E" w:rsidRPr="00F07E8C" w:rsidRDefault="00DB6E2E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Kliknutí na </w:t>
                  </w:r>
                  <w:r w:rsidR="009975E7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tlačítko odkazující na stažení konkrétní kryptografické informace</w:t>
                  </w:r>
                </w:p>
              </w:tc>
            </w:tr>
            <w:tr w:rsidR="00DB6E2E" w:rsidRPr="00F07E8C" w14:paraId="2F09D05B" w14:textId="77777777" w:rsidTr="000A50F7">
              <w:trPr>
                <w:trHeight w:val="348"/>
              </w:trPr>
              <w:tc>
                <w:tcPr>
                  <w:tcW w:w="902" w:type="dxa"/>
                </w:tcPr>
                <w:p w14:paraId="4A3FEC1E" w14:textId="07F0BC44" w:rsidR="00DB6E2E" w:rsidRPr="00F07E8C" w:rsidRDefault="00DB6E2E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1152059B" w14:textId="15A70862" w:rsidR="00DB6E2E" w:rsidRPr="00F07E8C" w:rsidRDefault="00DB6E2E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12ADC275" w14:textId="64BFC95C" w:rsidR="00DB6E2E" w:rsidRPr="00F07E8C" w:rsidRDefault="009975E7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Přesměrování na url s</w:t>
                  </w:r>
                  <w:r w:rsidR="00283403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 obsahující soubor s požadovanou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kryptografickou informací</w:t>
                  </w:r>
                </w:p>
              </w:tc>
            </w:tr>
            <w:tr w:rsidR="00DB6E2E" w:rsidRPr="00F07E8C" w14:paraId="5181FF80" w14:textId="77777777" w:rsidTr="000A50F7">
              <w:trPr>
                <w:trHeight w:val="334"/>
              </w:trPr>
              <w:tc>
                <w:tcPr>
                  <w:tcW w:w="902" w:type="dxa"/>
                </w:tcPr>
                <w:p w14:paraId="268B0256" w14:textId="2E51F9E3" w:rsidR="00DB6E2E" w:rsidRPr="00F07E8C" w:rsidRDefault="00DB6E2E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3DE55776" w14:textId="2235DEBA" w:rsidR="00DB6E2E" w:rsidRPr="00F07E8C" w:rsidRDefault="00DC76B1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Aktér</w:t>
                  </w:r>
                </w:p>
              </w:tc>
              <w:tc>
                <w:tcPr>
                  <w:tcW w:w="3714" w:type="dxa"/>
                </w:tcPr>
                <w:p w14:paraId="225928E1" w14:textId="314E7DA5" w:rsidR="00DB6E2E" w:rsidRPr="00F07E8C" w:rsidRDefault="009975E7" w:rsidP="00DB6E2E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Stažení kryptografické informace</w:t>
                  </w:r>
                </w:p>
              </w:tc>
            </w:tr>
          </w:tbl>
          <w:p w14:paraId="0333C172" w14:textId="77777777" w:rsidR="00C56CC7" w:rsidRPr="00F07E8C" w:rsidRDefault="00C56CC7" w:rsidP="000A50F7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1B036953" w14:textId="6A9491C3" w:rsidR="00DC1067" w:rsidRDefault="00DC1067" w:rsidP="004E42C6">
      <w:pPr>
        <w:rPr>
          <w:lang w:val="cs-CZ"/>
        </w:rPr>
      </w:pPr>
    </w:p>
    <w:p w14:paraId="60A8E418" w14:textId="77777777" w:rsidR="00DC1067" w:rsidRDefault="00DC1067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4A434908" w14:textId="63AF78ED" w:rsidR="00DC1067" w:rsidRPr="00F07E8C" w:rsidRDefault="00DC1067" w:rsidP="00DC1067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>Robot</w:t>
      </w:r>
      <w:r>
        <w:rPr>
          <w:lang w:val="cs-CZ"/>
        </w:rPr>
        <w:t xml:space="preserve">: UC </w:t>
      </w:r>
      <w:r>
        <w:rPr>
          <w:lang w:val="cs-CZ"/>
        </w:rPr>
        <w:t>1</w:t>
      </w:r>
      <w:r>
        <w:rPr>
          <w:lang w:val="cs-CZ"/>
        </w:rPr>
        <w:t xml:space="preserve"> – </w:t>
      </w:r>
      <w:r>
        <w:rPr>
          <w:lang w:val="cs-CZ"/>
        </w:rPr>
        <w:t>Kontrola životnosti certifikátu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DC1067" w:rsidRPr="00F07E8C" w14:paraId="2150AB16" w14:textId="77777777" w:rsidTr="00BD34BA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1255895B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76832C8A" w14:textId="27F91D34" w:rsidR="00DC1067" w:rsidRPr="00F07E8C" w:rsidRDefault="00F30D7B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Kontrola životnosti certifikátu</w:t>
            </w:r>
          </w:p>
        </w:tc>
      </w:tr>
      <w:tr w:rsidR="00DC1067" w:rsidRPr="00F07E8C" w14:paraId="7DF74B32" w14:textId="77777777" w:rsidTr="00BD34BA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2EC035B2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1ED8CB2D" w14:textId="4EFAF9A4" w:rsidR="00DC1067" w:rsidRPr="00F07E8C" w:rsidRDefault="00815117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R-UC1</w:t>
            </w:r>
          </w:p>
        </w:tc>
      </w:tr>
      <w:tr w:rsidR="00DC1067" w:rsidRPr="00F07E8C" w14:paraId="14FD4F19" w14:textId="77777777" w:rsidTr="00BD34BA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130CB2CE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6934430E" w14:textId="23BEDC06" w:rsidR="00DC1067" w:rsidRPr="00F07E8C" w:rsidRDefault="00815117" w:rsidP="00BD34BA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-</w:t>
            </w:r>
          </w:p>
        </w:tc>
      </w:tr>
      <w:tr w:rsidR="00DC1067" w:rsidRPr="00F07E8C" w14:paraId="0EC97339" w14:textId="77777777" w:rsidTr="00BD34BA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54D031D8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52151B69" w14:textId="7E07C882" w:rsidR="00DC1067" w:rsidRPr="00F07E8C" w:rsidRDefault="00815117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Aktualizované informace o aktuálním certifikátu ve webovém rozhraní zařízení</w:t>
            </w:r>
          </w:p>
        </w:tc>
      </w:tr>
      <w:tr w:rsidR="00DC1067" w:rsidRPr="00F07E8C" w14:paraId="75589B0B" w14:textId="77777777" w:rsidTr="00BD34BA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15610A5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Primární aktér(ři)</w:t>
            </w:r>
          </w:p>
        </w:tc>
        <w:tc>
          <w:tcPr>
            <w:tcW w:w="6402" w:type="dxa"/>
          </w:tcPr>
          <w:p w14:paraId="3DC979F6" w14:textId="0BB8FE47" w:rsidR="00DC1067" w:rsidRPr="00CC533A" w:rsidRDefault="00815117" w:rsidP="00BD34B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Robot</w:t>
            </w:r>
          </w:p>
        </w:tc>
      </w:tr>
      <w:tr w:rsidR="00DC1067" w:rsidRPr="00F07E8C" w14:paraId="5FE02212" w14:textId="77777777" w:rsidTr="00BD34BA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6340FC8A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4F252A99" w14:textId="35B7A179" w:rsidR="00DC1067" w:rsidRPr="00533C1A" w:rsidRDefault="00815117" w:rsidP="00BD34B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Je přidáno alespoň jedno zařízení</w:t>
            </w:r>
          </w:p>
        </w:tc>
      </w:tr>
      <w:tr w:rsidR="00DC1067" w:rsidRPr="00F07E8C" w14:paraId="4E00DD6B" w14:textId="77777777" w:rsidTr="00BD34BA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3487FB5C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5FC2C4B2" w14:textId="4C0658AF" w:rsidR="00DC1067" w:rsidRPr="00DB6E2E" w:rsidRDefault="00815117" w:rsidP="00BD34BA">
            <w:pPr>
              <w:pStyle w:val="Bezmezer"/>
              <w:rPr>
                <w:rFonts w:asciiTheme="minorHAnsi" w:hAnsiTheme="minorHAnsi"/>
                <w:color w:val="0070C0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Informace o certifikátu jsou aktualizovány v JSON souboru</w:t>
            </w:r>
          </w:p>
        </w:tc>
      </w:tr>
      <w:tr w:rsidR="00DC1067" w:rsidRPr="00F07E8C" w14:paraId="556D1AF9" w14:textId="77777777" w:rsidTr="00BD34BA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123B3C46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DC1067" w:rsidRPr="00F07E8C" w14:paraId="6BD324D4" w14:textId="77777777" w:rsidTr="00BD34BA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0583FA36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3322A69C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535E82F7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DC1067" w:rsidRPr="00F07E8C" w14:paraId="04E19D1A" w14:textId="77777777" w:rsidTr="00BD34BA">
              <w:trPr>
                <w:trHeight w:val="378"/>
              </w:trPr>
              <w:tc>
                <w:tcPr>
                  <w:tcW w:w="902" w:type="dxa"/>
                </w:tcPr>
                <w:p w14:paraId="1E38D6D3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05960F3C" w14:textId="6010A388" w:rsidR="00DC1067" w:rsidRPr="00F07E8C" w:rsidRDefault="00B22B3F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Robot</w:t>
                  </w:r>
                </w:p>
              </w:tc>
              <w:tc>
                <w:tcPr>
                  <w:tcW w:w="3714" w:type="dxa"/>
                </w:tcPr>
                <w:p w14:paraId="68D31536" w14:textId="2D6311CC" w:rsidR="00DC1067" w:rsidRPr="00F07E8C" w:rsidRDefault="00B22B3F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Spuštěná kontrolní funkce</w:t>
                  </w:r>
                </w:p>
              </w:tc>
            </w:tr>
            <w:tr w:rsidR="00DC1067" w:rsidRPr="00F07E8C" w14:paraId="0CC1699E" w14:textId="77777777" w:rsidTr="00BD34BA">
              <w:trPr>
                <w:trHeight w:val="348"/>
              </w:trPr>
              <w:tc>
                <w:tcPr>
                  <w:tcW w:w="902" w:type="dxa"/>
                </w:tcPr>
                <w:p w14:paraId="5E5491CF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6D6AA835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FC3FCAE" w14:textId="4AA369B7" w:rsidR="00DC1067" w:rsidRPr="00F07E8C" w:rsidRDefault="00B22B3F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Připojení na webové rozhraní zařízení, stažení </w:t>
                  </w:r>
                  <w:r w:rsidR="00623ED7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sériového čísla a NotAfter</w:t>
                  </w:r>
                  <w:r w:rsidR="00460F03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údaje z </w:t>
                  </w:r>
                  <w:r w:rsidR="00623ED7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certifikátu</w:t>
                  </w:r>
                </w:p>
              </w:tc>
            </w:tr>
            <w:tr w:rsidR="00DC1067" w:rsidRPr="00F07E8C" w14:paraId="6CB1EF2B" w14:textId="77777777" w:rsidTr="00BD34BA">
              <w:trPr>
                <w:trHeight w:val="334"/>
              </w:trPr>
              <w:tc>
                <w:tcPr>
                  <w:tcW w:w="902" w:type="dxa"/>
                </w:tcPr>
                <w:p w14:paraId="72FD9408" w14:textId="77777777" w:rsidR="00DC1067" w:rsidRPr="00F07E8C" w:rsidRDefault="00DC106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0524FB9C" w14:textId="606F9C92" w:rsidR="00DC1067" w:rsidRPr="00F07E8C" w:rsidRDefault="00623ED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76D53728" w14:textId="3A2C46E2" w:rsidR="00DC1067" w:rsidRPr="00F07E8C" w:rsidRDefault="00623ED7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Uložení nových údajů do JSON souboru se zařízeními</w:t>
                  </w:r>
                </w:p>
              </w:tc>
            </w:tr>
            <w:tr w:rsidR="00EF5722" w:rsidRPr="00F07E8C" w14:paraId="3F05E225" w14:textId="77777777" w:rsidTr="00BD34BA">
              <w:trPr>
                <w:trHeight w:val="334"/>
              </w:trPr>
              <w:tc>
                <w:tcPr>
                  <w:tcW w:w="902" w:type="dxa"/>
                </w:tcPr>
                <w:p w14:paraId="37E0828F" w14:textId="5FC16B33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3AFD786C" w14:textId="63D1CCE1" w:rsidR="00EF5722" w:rsidRDefault="00EF5722" w:rsidP="00BD34BA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2901A439" w14:textId="03E91D59" w:rsidR="00EF5722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Opakování procesu až do posledního zařízení</w:t>
                  </w:r>
                </w:p>
              </w:tc>
            </w:tr>
          </w:tbl>
          <w:p w14:paraId="01312535" w14:textId="77777777" w:rsidR="00DC1067" w:rsidRPr="00F07E8C" w:rsidRDefault="00DC1067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2B90BC4D" w14:textId="57BD6D67" w:rsidR="00EF5722" w:rsidRDefault="00EF5722" w:rsidP="004E42C6">
      <w:pPr>
        <w:rPr>
          <w:lang w:val="cs-CZ"/>
        </w:rPr>
      </w:pPr>
    </w:p>
    <w:p w14:paraId="191AE46F" w14:textId="77777777" w:rsidR="00EF5722" w:rsidRDefault="00EF5722">
      <w:pPr>
        <w:spacing w:after="0" w:line="240" w:lineRule="auto"/>
        <w:rPr>
          <w:lang w:val="cs-CZ"/>
        </w:rPr>
      </w:pPr>
      <w:r>
        <w:rPr>
          <w:lang w:val="cs-CZ"/>
        </w:rPr>
        <w:br w:type="page"/>
      </w:r>
    </w:p>
    <w:p w14:paraId="37BA2BE6" w14:textId="2C5F7FDD" w:rsidR="00EF5722" w:rsidRPr="00F07E8C" w:rsidRDefault="00EF5722" w:rsidP="00EF5722">
      <w:pPr>
        <w:pStyle w:val="Nadpis1"/>
        <w:numPr>
          <w:ilvl w:val="0"/>
          <w:numId w:val="0"/>
        </w:numPr>
        <w:rPr>
          <w:lang w:val="cs-CZ"/>
        </w:rPr>
      </w:pPr>
      <w:r>
        <w:rPr>
          <w:lang w:val="cs-CZ"/>
        </w:rPr>
        <w:lastRenderedPageBreak/>
        <w:t xml:space="preserve">Robot: UC </w:t>
      </w:r>
      <w:r>
        <w:rPr>
          <w:lang w:val="cs-CZ"/>
        </w:rPr>
        <w:t>2</w:t>
      </w:r>
      <w:r>
        <w:rPr>
          <w:lang w:val="cs-CZ"/>
        </w:rPr>
        <w:t xml:space="preserve"> – </w:t>
      </w:r>
      <w:r>
        <w:rPr>
          <w:lang w:val="cs-CZ"/>
        </w:rPr>
        <w:t>Aktualizace certifikátu</w:t>
      </w:r>
    </w:p>
    <w:tbl>
      <w:tblPr>
        <w:tblStyle w:val="Mkatabulky"/>
        <w:tblW w:w="925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849"/>
        <w:gridCol w:w="6402"/>
      </w:tblGrid>
      <w:tr w:rsidR="00EF5722" w:rsidRPr="00F07E8C" w14:paraId="49C7FA5B" w14:textId="77777777" w:rsidTr="00783525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7C32EB85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Název případu užití</w:t>
            </w:r>
          </w:p>
        </w:tc>
        <w:tc>
          <w:tcPr>
            <w:tcW w:w="6402" w:type="dxa"/>
            <w:shd w:val="clear" w:color="auto" w:fill="BFBFBF" w:themeFill="background1" w:themeFillShade="BF"/>
          </w:tcPr>
          <w:p w14:paraId="48824CC5" w14:textId="64540278" w:rsidR="00EF5722" w:rsidRPr="00F07E8C" w:rsidRDefault="0031517B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Aktualizace certifikátu</w:t>
            </w:r>
          </w:p>
        </w:tc>
      </w:tr>
      <w:tr w:rsidR="00EF5722" w:rsidRPr="00F07E8C" w14:paraId="6C0A01CA" w14:textId="77777777" w:rsidTr="00783525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17DC5844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případu užití </w:t>
            </w:r>
          </w:p>
        </w:tc>
        <w:tc>
          <w:tcPr>
            <w:tcW w:w="6402" w:type="dxa"/>
          </w:tcPr>
          <w:p w14:paraId="7B32EF0F" w14:textId="12DB4069" w:rsidR="00EF5722" w:rsidRPr="00F07E8C" w:rsidRDefault="00EF5722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R-UC</w:t>
            </w:r>
            <w:r w:rsidR="00F30D7B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2</w:t>
            </w:r>
          </w:p>
        </w:tc>
      </w:tr>
      <w:tr w:rsidR="00EF5722" w:rsidRPr="00F07E8C" w14:paraId="1E87731D" w14:textId="77777777" w:rsidTr="00783525">
        <w:trPr>
          <w:trHeight w:val="601"/>
        </w:trPr>
        <w:tc>
          <w:tcPr>
            <w:tcW w:w="2849" w:type="dxa"/>
            <w:shd w:val="clear" w:color="auto" w:fill="BFBFBF" w:themeFill="background1" w:themeFillShade="BF"/>
          </w:tcPr>
          <w:p w14:paraId="56F39F70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Identifikace </w:t>
            </w:r>
            <w:r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 xml:space="preserve">obrazovek, které se vztahují k případu užití </w:t>
            </w:r>
          </w:p>
        </w:tc>
        <w:tc>
          <w:tcPr>
            <w:tcW w:w="6402" w:type="dxa"/>
          </w:tcPr>
          <w:p w14:paraId="5B386BAB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-</w:t>
            </w:r>
          </w:p>
        </w:tc>
      </w:tr>
      <w:tr w:rsidR="00EF5722" w:rsidRPr="00F07E8C" w14:paraId="061D7F2D" w14:textId="77777777" w:rsidTr="00783525">
        <w:trPr>
          <w:trHeight w:val="309"/>
        </w:trPr>
        <w:tc>
          <w:tcPr>
            <w:tcW w:w="2849" w:type="dxa"/>
            <w:shd w:val="clear" w:color="auto" w:fill="BFBFBF" w:themeFill="background1" w:themeFillShade="BF"/>
          </w:tcPr>
          <w:p w14:paraId="4D57D9E7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Cíl případu užití</w:t>
            </w:r>
          </w:p>
        </w:tc>
        <w:tc>
          <w:tcPr>
            <w:tcW w:w="6402" w:type="dxa"/>
          </w:tcPr>
          <w:p w14:paraId="3E4F5FDD" w14:textId="5A6CE620" w:rsidR="00EF5722" w:rsidRPr="00F07E8C" w:rsidRDefault="0031517B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Je-li potřeba, vystavení a nahrání certifikátu na zařízení</w:t>
            </w:r>
          </w:p>
        </w:tc>
      </w:tr>
      <w:tr w:rsidR="00EF5722" w:rsidRPr="00F07E8C" w14:paraId="2A6A8E2D" w14:textId="77777777" w:rsidTr="00783525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34A48550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Primární aktér(ři)</w:t>
            </w:r>
          </w:p>
        </w:tc>
        <w:tc>
          <w:tcPr>
            <w:tcW w:w="6402" w:type="dxa"/>
          </w:tcPr>
          <w:p w14:paraId="269B2F19" w14:textId="77777777" w:rsidR="00EF5722" w:rsidRPr="00CC533A" w:rsidRDefault="00EF5722" w:rsidP="00BD34B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Robot</w:t>
            </w:r>
          </w:p>
        </w:tc>
      </w:tr>
      <w:tr w:rsidR="00EF5722" w:rsidRPr="00F07E8C" w14:paraId="26BE96B7" w14:textId="77777777" w:rsidTr="00783525">
        <w:trPr>
          <w:trHeight w:val="292"/>
        </w:trPr>
        <w:tc>
          <w:tcPr>
            <w:tcW w:w="2849" w:type="dxa"/>
            <w:shd w:val="clear" w:color="auto" w:fill="BFBFBF" w:themeFill="background1" w:themeFillShade="BF"/>
          </w:tcPr>
          <w:p w14:paraId="54DD21BF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Vstupní podmínky</w:t>
            </w:r>
          </w:p>
        </w:tc>
        <w:tc>
          <w:tcPr>
            <w:tcW w:w="6402" w:type="dxa"/>
          </w:tcPr>
          <w:p w14:paraId="42648E94" w14:textId="43F0ECA0" w:rsidR="00EF5722" w:rsidRPr="00533C1A" w:rsidRDefault="00EF5722" w:rsidP="00BD34BA">
            <w:pPr>
              <w:pStyle w:val="Bezmez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Proběhlá kontrola životnosti certifikátu</w:t>
            </w:r>
          </w:p>
        </w:tc>
      </w:tr>
      <w:tr w:rsidR="00EF5722" w:rsidRPr="00F07E8C" w14:paraId="7E5B950B" w14:textId="77777777" w:rsidTr="00783525">
        <w:trPr>
          <w:trHeight w:val="235"/>
        </w:trPr>
        <w:tc>
          <w:tcPr>
            <w:tcW w:w="2849" w:type="dxa"/>
            <w:shd w:val="clear" w:color="auto" w:fill="BFBFBF" w:themeFill="background1" w:themeFillShade="BF"/>
          </w:tcPr>
          <w:p w14:paraId="78A8A0E0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Výstupní podmínky</w:t>
            </w:r>
          </w:p>
        </w:tc>
        <w:tc>
          <w:tcPr>
            <w:tcW w:w="6402" w:type="dxa"/>
          </w:tcPr>
          <w:p w14:paraId="7830ACA1" w14:textId="780B497C" w:rsidR="00EF5722" w:rsidRPr="00DB6E2E" w:rsidRDefault="0031517B" w:rsidP="00BD34BA">
            <w:pPr>
              <w:pStyle w:val="Bezmezer"/>
              <w:rPr>
                <w:rFonts w:asciiTheme="minorHAnsi" w:hAnsiTheme="minorHAnsi"/>
                <w:color w:val="0070C0"/>
                <w:sz w:val="20"/>
                <w:szCs w:val="20"/>
                <w:lang w:val="cs-CZ"/>
              </w:rPr>
            </w:pPr>
            <w:r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>TLS certifikát na zařízení</w:t>
            </w:r>
            <w:r w:rsidR="009E387C">
              <w:rPr>
                <w:rFonts w:asciiTheme="minorHAnsi" w:hAnsiTheme="minorHAnsi"/>
                <w:color w:val="0000FF"/>
                <w:sz w:val="20"/>
                <w:szCs w:val="20"/>
                <w:lang w:val="cs-CZ"/>
              </w:rPr>
              <w:t xml:space="preserve"> s NotAfter větším než 7 dní</w:t>
            </w:r>
          </w:p>
        </w:tc>
      </w:tr>
      <w:tr w:rsidR="00EF5722" w:rsidRPr="00F07E8C" w14:paraId="58966B36" w14:textId="77777777" w:rsidTr="00783525">
        <w:trPr>
          <w:trHeight w:val="2761"/>
        </w:trPr>
        <w:tc>
          <w:tcPr>
            <w:tcW w:w="2849" w:type="dxa"/>
            <w:shd w:val="clear" w:color="auto" w:fill="BFBFBF" w:themeFill="background1" w:themeFillShade="BF"/>
          </w:tcPr>
          <w:p w14:paraId="1A71D13E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F07E8C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Základní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EF5722" w:rsidRPr="00F07E8C" w14:paraId="41BA800F" w14:textId="77777777" w:rsidTr="00BD34BA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1B74EFF2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7025E822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79475CA8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EF5722" w:rsidRPr="00F07E8C" w14:paraId="130430FB" w14:textId="77777777" w:rsidTr="00BD34BA">
              <w:trPr>
                <w:trHeight w:val="378"/>
              </w:trPr>
              <w:tc>
                <w:tcPr>
                  <w:tcW w:w="902" w:type="dxa"/>
                </w:tcPr>
                <w:p w14:paraId="2ACF9000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77D40D97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Robot</w:t>
                  </w:r>
                </w:p>
              </w:tc>
              <w:tc>
                <w:tcPr>
                  <w:tcW w:w="3714" w:type="dxa"/>
                </w:tcPr>
                <w:p w14:paraId="1D1A3F89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Spuštěná kontrolní funkce</w:t>
                  </w:r>
                </w:p>
              </w:tc>
            </w:tr>
            <w:tr w:rsidR="00EF5722" w:rsidRPr="00F07E8C" w14:paraId="174EAB62" w14:textId="77777777" w:rsidTr="00BD34BA">
              <w:trPr>
                <w:trHeight w:val="348"/>
              </w:trPr>
              <w:tc>
                <w:tcPr>
                  <w:tcW w:w="902" w:type="dxa"/>
                </w:tcPr>
                <w:p w14:paraId="22D7C83B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4B293801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07565D87" w14:textId="316BCF63" w:rsidR="00EF5722" w:rsidRPr="00F07E8C" w:rsidRDefault="0031517B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Kontrola NotAfter u zařízení, je-li menší než 7 dní, spuštění funkce na vystavení a nahrání certifikátu</w:t>
                  </w:r>
                </w:p>
              </w:tc>
            </w:tr>
            <w:tr w:rsidR="00EF5722" w:rsidRPr="00F07E8C" w14:paraId="4CC65B81" w14:textId="77777777" w:rsidTr="00BD34BA">
              <w:trPr>
                <w:trHeight w:val="334"/>
              </w:trPr>
              <w:tc>
                <w:tcPr>
                  <w:tcW w:w="902" w:type="dxa"/>
                </w:tcPr>
                <w:p w14:paraId="40118FF0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3</w:t>
                  </w:r>
                </w:p>
              </w:tc>
              <w:tc>
                <w:tcPr>
                  <w:tcW w:w="1521" w:type="dxa"/>
                </w:tcPr>
                <w:p w14:paraId="7CCBD302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326AF85A" w14:textId="77777777" w:rsidR="00EF5722" w:rsidRPr="00F07E8C" w:rsidRDefault="00EF5722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Uložení nových údajů do JSON souboru se zařízeními</w:t>
                  </w:r>
                </w:p>
              </w:tc>
            </w:tr>
            <w:tr w:rsidR="00783525" w:rsidRPr="00F07E8C" w14:paraId="2D082BAE" w14:textId="77777777" w:rsidTr="00BD34BA">
              <w:trPr>
                <w:trHeight w:val="334"/>
              </w:trPr>
              <w:tc>
                <w:tcPr>
                  <w:tcW w:w="902" w:type="dxa"/>
                </w:tcPr>
                <w:p w14:paraId="72AB6F86" w14:textId="2D80860F" w:rsidR="00783525" w:rsidRPr="00F07E8C" w:rsidRDefault="00783525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4</w:t>
                  </w:r>
                </w:p>
              </w:tc>
              <w:tc>
                <w:tcPr>
                  <w:tcW w:w="1521" w:type="dxa"/>
                </w:tcPr>
                <w:p w14:paraId="35E26902" w14:textId="37703929" w:rsidR="00783525" w:rsidRDefault="00783525" w:rsidP="00BD34BA">
                  <w:pPr>
                    <w:pStyle w:val="Bezmezer"/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49E338D5" w14:textId="288B00C7" w:rsidR="00783525" w:rsidRDefault="00783525" w:rsidP="00BD34BA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Opakování procesu až do posledního zařízení</w:t>
                  </w:r>
                </w:p>
              </w:tc>
            </w:tr>
          </w:tbl>
          <w:p w14:paraId="70B1304A" w14:textId="77777777" w:rsidR="00EF5722" w:rsidRPr="00F07E8C" w:rsidRDefault="00EF5722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  <w:tr w:rsidR="00783525" w:rsidRPr="00F07E8C" w14:paraId="3F158082" w14:textId="77777777" w:rsidTr="005C2EC7">
        <w:tblPrEx>
          <w:tblLook w:val="04A0" w:firstRow="1" w:lastRow="0" w:firstColumn="1" w:lastColumn="0" w:noHBand="0" w:noVBand="1"/>
        </w:tblPrEx>
        <w:trPr>
          <w:trHeight w:val="2113"/>
        </w:trPr>
        <w:tc>
          <w:tcPr>
            <w:tcW w:w="2849" w:type="dxa"/>
            <w:shd w:val="clear" w:color="auto" w:fill="BFBFBF" w:themeFill="background1" w:themeFillShade="BF"/>
          </w:tcPr>
          <w:p w14:paraId="40583F65" w14:textId="77777777" w:rsidR="00783525" w:rsidRPr="00BB4050" w:rsidRDefault="00783525" w:rsidP="00BD34BA">
            <w:pPr>
              <w:pStyle w:val="Bezmezer"/>
              <w:rPr>
                <w:rFonts w:asciiTheme="minorHAnsi" w:hAnsiTheme="minorHAnsi"/>
                <w:b/>
                <w:sz w:val="20"/>
                <w:szCs w:val="20"/>
                <w:lang w:val="cs-CZ"/>
              </w:rPr>
            </w:pPr>
            <w:r w:rsidRPr="00BB4050">
              <w:rPr>
                <w:rFonts w:asciiTheme="minorHAnsi" w:hAnsiTheme="minorHAnsi"/>
                <w:b/>
                <w:sz w:val="20"/>
                <w:szCs w:val="20"/>
                <w:lang w:val="cs-CZ"/>
              </w:rPr>
              <w:t>Alternativní scénář</w:t>
            </w:r>
          </w:p>
        </w:tc>
        <w:tc>
          <w:tcPr>
            <w:tcW w:w="6402" w:type="dxa"/>
          </w:tcPr>
          <w:tbl>
            <w:tblPr>
              <w:tblpPr w:leftFromText="141" w:rightFromText="141" w:horzAnchor="margin" w:tblpY="337"/>
              <w:tblOverlap w:val="never"/>
              <w:tblW w:w="6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02"/>
              <w:gridCol w:w="1521"/>
              <w:gridCol w:w="3714"/>
            </w:tblGrid>
            <w:tr w:rsidR="00783525" w:rsidRPr="00F07E8C" w14:paraId="49D4D807" w14:textId="77777777" w:rsidTr="00BD34BA">
              <w:trPr>
                <w:trHeight w:val="220"/>
              </w:trPr>
              <w:tc>
                <w:tcPr>
                  <w:tcW w:w="902" w:type="dxa"/>
                  <w:shd w:val="clear" w:color="auto" w:fill="C0C0C0"/>
                </w:tcPr>
                <w:p w14:paraId="0C37363E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Krok</w:t>
                  </w:r>
                </w:p>
              </w:tc>
              <w:tc>
                <w:tcPr>
                  <w:tcW w:w="1521" w:type="dxa"/>
                  <w:shd w:val="clear" w:color="auto" w:fill="C0C0C0"/>
                </w:tcPr>
                <w:p w14:paraId="3D28945B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Role</w:t>
                  </w:r>
                </w:p>
              </w:tc>
              <w:tc>
                <w:tcPr>
                  <w:tcW w:w="3714" w:type="dxa"/>
                  <w:shd w:val="clear" w:color="auto" w:fill="C0C0C0"/>
                </w:tcPr>
                <w:p w14:paraId="58D04ADD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Akce</w:t>
                  </w:r>
                </w:p>
              </w:tc>
            </w:tr>
            <w:tr w:rsidR="00783525" w:rsidRPr="00F07E8C" w14:paraId="2545B47E" w14:textId="77777777" w:rsidTr="00BD34BA">
              <w:trPr>
                <w:trHeight w:val="378"/>
              </w:trPr>
              <w:tc>
                <w:tcPr>
                  <w:tcW w:w="902" w:type="dxa"/>
                </w:tcPr>
                <w:p w14:paraId="057052EC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1</w:t>
                  </w:r>
                </w:p>
              </w:tc>
              <w:tc>
                <w:tcPr>
                  <w:tcW w:w="1521" w:type="dxa"/>
                </w:tcPr>
                <w:p w14:paraId="4129DB0F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Robot</w:t>
                  </w:r>
                </w:p>
              </w:tc>
              <w:tc>
                <w:tcPr>
                  <w:tcW w:w="3714" w:type="dxa"/>
                </w:tcPr>
                <w:p w14:paraId="7DC5B88B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Spuštěná kontrolní funkce</w:t>
                  </w:r>
                </w:p>
              </w:tc>
            </w:tr>
            <w:tr w:rsidR="00783525" w:rsidRPr="00F07E8C" w14:paraId="0336206B" w14:textId="77777777" w:rsidTr="00BD34BA">
              <w:trPr>
                <w:trHeight w:val="348"/>
              </w:trPr>
              <w:tc>
                <w:tcPr>
                  <w:tcW w:w="902" w:type="dxa"/>
                </w:tcPr>
                <w:p w14:paraId="7E2A1352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 w:rsidRPr="00F07E8C"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2</w:t>
                  </w:r>
                </w:p>
              </w:tc>
              <w:tc>
                <w:tcPr>
                  <w:tcW w:w="1521" w:type="dxa"/>
                </w:tcPr>
                <w:p w14:paraId="2F3430EB" w14:textId="77777777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color w:val="0000FF"/>
                      <w:sz w:val="20"/>
                      <w:szCs w:val="20"/>
                      <w:lang w:val="cs-CZ"/>
                    </w:rPr>
                    <w:t>Systém</w:t>
                  </w:r>
                </w:p>
              </w:tc>
              <w:tc>
                <w:tcPr>
                  <w:tcW w:w="3714" w:type="dxa"/>
                </w:tcPr>
                <w:p w14:paraId="00457214" w14:textId="06029B32" w:rsidR="00783525" w:rsidRPr="00F07E8C" w:rsidRDefault="00783525" w:rsidP="00783525">
                  <w:pPr>
                    <w:pStyle w:val="Bezmezer"/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</w:pP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Kontrola NotAfter u zařízení, je-li 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větší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 xml:space="preserve"> než 7 dní</w:t>
                  </w:r>
                  <w:r>
                    <w:rPr>
                      <w:rFonts w:asciiTheme="minorHAnsi" w:hAnsiTheme="minorHAnsi"/>
                      <w:sz w:val="20"/>
                      <w:szCs w:val="20"/>
                      <w:lang w:val="cs-CZ"/>
                    </w:rPr>
                    <w:t>, kontrola dalšího zařízení</w:t>
                  </w:r>
                </w:p>
              </w:tc>
            </w:tr>
          </w:tbl>
          <w:p w14:paraId="617420A7" w14:textId="77777777" w:rsidR="00783525" w:rsidRPr="00F07E8C" w:rsidRDefault="00783525" w:rsidP="00BD34BA">
            <w:pPr>
              <w:pStyle w:val="Bezmezer"/>
              <w:rPr>
                <w:rFonts w:asciiTheme="minorHAnsi" w:hAnsiTheme="minorHAnsi"/>
                <w:sz w:val="20"/>
                <w:szCs w:val="20"/>
                <w:lang w:val="cs-CZ"/>
              </w:rPr>
            </w:pPr>
          </w:p>
        </w:tc>
      </w:tr>
    </w:tbl>
    <w:p w14:paraId="5A8C69A3" w14:textId="77777777" w:rsidR="004E42C6" w:rsidRPr="00F07E8C" w:rsidRDefault="004E42C6" w:rsidP="004E42C6">
      <w:pPr>
        <w:rPr>
          <w:lang w:val="cs-CZ"/>
        </w:rPr>
      </w:pPr>
    </w:p>
    <w:sectPr w:rsidR="004E42C6" w:rsidRPr="00F07E8C" w:rsidSect="00AB417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E2415" w14:textId="77777777" w:rsidR="00CD07B3" w:rsidRDefault="00CD07B3">
      <w:pPr>
        <w:spacing w:line="240" w:lineRule="auto"/>
      </w:pPr>
      <w:r>
        <w:separator/>
      </w:r>
    </w:p>
  </w:endnote>
  <w:endnote w:type="continuationSeparator" w:id="0">
    <w:p w14:paraId="22EDD457" w14:textId="77777777" w:rsidR="00CD07B3" w:rsidRDefault="00CD07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B06040202020202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BF145" w14:textId="77777777" w:rsidR="00CD07B3" w:rsidRDefault="00CD07B3">
      <w:pPr>
        <w:spacing w:line="240" w:lineRule="auto"/>
      </w:pPr>
      <w:r>
        <w:separator/>
      </w:r>
    </w:p>
  </w:footnote>
  <w:footnote w:type="continuationSeparator" w:id="0">
    <w:p w14:paraId="2914F019" w14:textId="77777777" w:rsidR="00CD07B3" w:rsidRDefault="00CD07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480F14"/>
    <w:multiLevelType w:val="hybridMultilevel"/>
    <w:tmpl w:val="41C6CDD2"/>
    <w:lvl w:ilvl="0" w:tplc="4554039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D5402E"/>
    <w:multiLevelType w:val="hybridMultilevel"/>
    <w:tmpl w:val="BFE4192A"/>
    <w:lvl w:ilvl="0" w:tplc="26828BB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BB23FAE"/>
    <w:multiLevelType w:val="multilevel"/>
    <w:tmpl w:val="56C6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6C46B66"/>
    <w:multiLevelType w:val="hybridMultilevel"/>
    <w:tmpl w:val="F65CB4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7904F47"/>
    <w:multiLevelType w:val="hybridMultilevel"/>
    <w:tmpl w:val="567E783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84998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9992013">
    <w:abstractNumId w:val="0"/>
  </w:num>
  <w:num w:numId="2" w16cid:durableId="94354007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57318392">
    <w:abstractNumId w:val="3"/>
  </w:num>
  <w:num w:numId="4" w16cid:durableId="891691301">
    <w:abstractNumId w:val="14"/>
  </w:num>
  <w:num w:numId="5" w16cid:durableId="907611257">
    <w:abstractNumId w:val="32"/>
  </w:num>
  <w:num w:numId="6" w16cid:durableId="1071388351">
    <w:abstractNumId w:val="22"/>
  </w:num>
  <w:num w:numId="7" w16cid:durableId="2058237253">
    <w:abstractNumId w:val="21"/>
  </w:num>
  <w:num w:numId="8" w16cid:durableId="462771029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1385981133">
    <w:abstractNumId w:val="2"/>
  </w:num>
  <w:num w:numId="10" w16cid:durableId="961837778">
    <w:abstractNumId w:val="31"/>
  </w:num>
  <w:num w:numId="11" w16cid:durableId="1052729453">
    <w:abstractNumId w:val="4"/>
  </w:num>
  <w:num w:numId="12" w16cid:durableId="1088188743">
    <w:abstractNumId w:val="15"/>
  </w:num>
  <w:num w:numId="13" w16cid:durableId="1425802860">
    <w:abstractNumId w:val="13"/>
  </w:num>
  <w:num w:numId="14" w16cid:durableId="947392524">
    <w:abstractNumId w:val="30"/>
  </w:num>
  <w:num w:numId="15" w16cid:durableId="116528852">
    <w:abstractNumId w:val="12"/>
  </w:num>
  <w:num w:numId="16" w16cid:durableId="327638886">
    <w:abstractNumId w:val="6"/>
  </w:num>
  <w:num w:numId="17" w16cid:durableId="69667595">
    <w:abstractNumId w:val="29"/>
  </w:num>
  <w:num w:numId="18" w16cid:durableId="186070410">
    <w:abstractNumId w:val="19"/>
  </w:num>
  <w:num w:numId="19" w16cid:durableId="1799567625">
    <w:abstractNumId w:val="7"/>
  </w:num>
  <w:num w:numId="20" w16cid:durableId="1633438844">
    <w:abstractNumId w:val="18"/>
  </w:num>
  <w:num w:numId="21" w16cid:durableId="810363752">
    <w:abstractNumId w:val="11"/>
  </w:num>
  <w:num w:numId="22" w16cid:durableId="1534421328">
    <w:abstractNumId w:val="28"/>
  </w:num>
  <w:num w:numId="23" w16cid:durableId="1051491362">
    <w:abstractNumId w:val="10"/>
  </w:num>
  <w:num w:numId="24" w16cid:durableId="1477067960">
    <w:abstractNumId w:val="9"/>
  </w:num>
  <w:num w:numId="25" w16cid:durableId="2015060909">
    <w:abstractNumId w:val="8"/>
  </w:num>
  <w:num w:numId="26" w16cid:durableId="1242062624">
    <w:abstractNumId w:val="24"/>
  </w:num>
  <w:num w:numId="27" w16cid:durableId="1458529587">
    <w:abstractNumId w:val="25"/>
  </w:num>
  <w:num w:numId="28" w16cid:durableId="195461089">
    <w:abstractNumId w:val="33"/>
  </w:num>
  <w:num w:numId="29" w16cid:durableId="2110079500">
    <w:abstractNumId w:val="16"/>
  </w:num>
  <w:num w:numId="30" w16cid:durableId="481822284">
    <w:abstractNumId w:val="26"/>
  </w:num>
  <w:num w:numId="31" w16cid:durableId="1866401458">
    <w:abstractNumId w:val="27"/>
  </w:num>
  <w:num w:numId="32" w16cid:durableId="1847859382">
    <w:abstractNumId w:val="23"/>
  </w:num>
  <w:num w:numId="33" w16cid:durableId="1007515295">
    <w:abstractNumId w:val="5"/>
  </w:num>
  <w:num w:numId="34" w16cid:durableId="796608278">
    <w:abstractNumId w:val="17"/>
  </w:num>
  <w:num w:numId="35" w16cid:durableId="1332529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81"/>
    <w:rsid w:val="0000494C"/>
    <w:rsid w:val="0004757C"/>
    <w:rsid w:val="000500CF"/>
    <w:rsid w:val="000501AB"/>
    <w:rsid w:val="00080E8C"/>
    <w:rsid w:val="000C3106"/>
    <w:rsid w:val="000D639E"/>
    <w:rsid w:val="000E4DF8"/>
    <w:rsid w:val="000E5917"/>
    <w:rsid w:val="000F114E"/>
    <w:rsid w:val="00113B53"/>
    <w:rsid w:val="00121389"/>
    <w:rsid w:val="001448B1"/>
    <w:rsid w:val="001520B9"/>
    <w:rsid w:val="001764FA"/>
    <w:rsid w:val="0019590E"/>
    <w:rsid w:val="001B4399"/>
    <w:rsid w:val="001B62D3"/>
    <w:rsid w:val="001B7A0B"/>
    <w:rsid w:val="001D1BF9"/>
    <w:rsid w:val="001D3D81"/>
    <w:rsid w:val="001E1826"/>
    <w:rsid w:val="001F5730"/>
    <w:rsid w:val="0020155B"/>
    <w:rsid w:val="00202726"/>
    <w:rsid w:val="00210C20"/>
    <w:rsid w:val="00237882"/>
    <w:rsid w:val="00241192"/>
    <w:rsid w:val="00283403"/>
    <w:rsid w:val="002A0761"/>
    <w:rsid w:val="002B0FE5"/>
    <w:rsid w:val="002B4085"/>
    <w:rsid w:val="002D174E"/>
    <w:rsid w:val="002F321B"/>
    <w:rsid w:val="002F4E95"/>
    <w:rsid w:val="003075C5"/>
    <w:rsid w:val="00314DBA"/>
    <w:rsid w:val="0031517B"/>
    <w:rsid w:val="00315970"/>
    <w:rsid w:val="00325C4F"/>
    <w:rsid w:val="00326DD6"/>
    <w:rsid w:val="00375A4A"/>
    <w:rsid w:val="0037612B"/>
    <w:rsid w:val="00383F4D"/>
    <w:rsid w:val="00387DFE"/>
    <w:rsid w:val="003C05ED"/>
    <w:rsid w:val="0042319C"/>
    <w:rsid w:val="00455C4A"/>
    <w:rsid w:val="00460F03"/>
    <w:rsid w:val="00481AFE"/>
    <w:rsid w:val="0049674C"/>
    <w:rsid w:val="004B336E"/>
    <w:rsid w:val="004E42C6"/>
    <w:rsid w:val="005160DA"/>
    <w:rsid w:val="0052614A"/>
    <w:rsid w:val="00533C1A"/>
    <w:rsid w:val="005604C9"/>
    <w:rsid w:val="00565424"/>
    <w:rsid w:val="00586101"/>
    <w:rsid w:val="0059318B"/>
    <w:rsid w:val="005C2EC7"/>
    <w:rsid w:val="005D056E"/>
    <w:rsid w:val="0060745F"/>
    <w:rsid w:val="00623ED7"/>
    <w:rsid w:val="00633DAF"/>
    <w:rsid w:val="00653BBD"/>
    <w:rsid w:val="0067692A"/>
    <w:rsid w:val="00685AA7"/>
    <w:rsid w:val="0069737B"/>
    <w:rsid w:val="00713C2C"/>
    <w:rsid w:val="00734CFA"/>
    <w:rsid w:val="00776759"/>
    <w:rsid w:val="00783525"/>
    <w:rsid w:val="007C5684"/>
    <w:rsid w:val="007E15DF"/>
    <w:rsid w:val="007E6358"/>
    <w:rsid w:val="007F361B"/>
    <w:rsid w:val="007F7A8D"/>
    <w:rsid w:val="00815117"/>
    <w:rsid w:val="00816C1B"/>
    <w:rsid w:val="00855526"/>
    <w:rsid w:val="00860D4D"/>
    <w:rsid w:val="00871C58"/>
    <w:rsid w:val="008855A4"/>
    <w:rsid w:val="00890E43"/>
    <w:rsid w:val="008A05C5"/>
    <w:rsid w:val="008E2B1D"/>
    <w:rsid w:val="008F455F"/>
    <w:rsid w:val="009176D5"/>
    <w:rsid w:val="0096786D"/>
    <w:rsid w:val="0097090C"/>
    <w:rsid w:val="00983B4D"/>
    <w:rsid w:val="00994682"/>
    <w:rsid w:val="009973BA"/>
    <w:rsid w:val="009975E7"/>
    <w:rsid w:val="009C2476"/>
    <w:rsid w:val="009D1009"/>
    <w:rsid w:val="009D239B"/>
    <w:rsid w:val="009D3F11"/>
    <w:rsid w:val="009E387C"/>
    <w:rsid w:val="00A8596E"/>
    <w:rsid w:val="00AA4D39"/>
    <w:rsid w:val="00AB4174"/>
    <w:rsid w:val="00AE4979"/>
    <w:rsid w:val="00B07642"/>
    <w:rsid w:val="00B1023B"/>
    <w:rsid w:val="00B15FF9"/>
    <w:rsid w:val="00B22548"/>
    <w:rsid w:val="00B22B3F"/>
    <w:rsid w:val="00B66C50"/>
    <w:rsid w:val="00B85AA3"/>
    <w:rsid w:val="00BB4050"/>
    <w:rsid w:val="00BB7406"/>
    <w:rsid w:val="00BD202F"/>
    <w:rsid w:val="00BF5DC2"/>
    <w:rsid w:val="00C04CAE"/>
    <w:rsid w:val="00C04F43"/>
    <w:rsid w:val="00C144F3"/>
    <w:rsid w:val="00C150C5"/>
    <w:rsid w:val="00C56CC7"/>
    <w:rsid w:val="00CC533A"/>
    <w:rsid w:val="00CC72AC"/>
    <w:rsid w:val="00CD07B3"/>
    <w:rsid w:val="00CD451E"/>
    <w:rsid w:val="00CE3815"/>
    <w:rsid w:val="00D071B5"/>
    <w:rsid w:val="00D07F97"/>
    <w:rsid w:val="00D26673"/>
    <w:rsid w:val="00D37F6E"/>
    <w:rsid w:val="00D4083E"/>
    <w:rsid w:val="00D4112B"/>
    <w:rsid w:val="00D52981"/>
    <w:rsid w:val="00D56BB1"/>
    <w:rsid w:val="00D80CB2"/>
    <w:rsid w:val="00D854BF"/>
    <w:rsid w:val="00D9236B"/>
    <w:rsid w:val="00DA550E"/>
    <w:rsid w:val="00DB176A"/>
    <w:rsid w:val="00DB6E2E"/>
    <w:rsid w:val="00DC1067"/>
    <w:rsid w:val="00DC76B1"/>
    <w:rsid w:val="00DD078E"/>
    <w:rsid w:val="00DD40D0"/>
    <w:rsid w:val="00DD7D79"/>
    <w:rsid w:val="00DE4A12"/>
    <w:rsid w:val="00DE4F61"/>
    <w:rsid w:val="00E16365"/>
    <w:rsid w:val="00E352B6"/>
    <w:rsid w:val="00E66BBC"/>
    <w:rsid w:val="00EA0F06"/>
    <w:rsid w:val="00EC220F"/>
    <w:rsid w:val="00EC5112"/>
    <w:rsid w:val="00EC679C"/>
    <w:rsid w:val="00ED15F6"/>
    <w:rsid w:val="00ED4816"/>
    <w:rsid w:val="00EF5722"/>
    <w:rsid w:val="00EF71A8"/>
    <w:rsid w:val="00F07E8C"/>
    <w:rsid w:val="00F2732E"/>
    <w:rsid w:val="00F30D7B"/>
    <w:rsid w:val="00FC5374"/>
    <w:rsid w:val="00FE4A18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3E967F"/>
  <w15:docId w15:val="{03E2C762-644B-4297-B6F2-7556D89E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Times New Roman" w:hAnsi="Cambria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83F4D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383F4D"/>
    <w:pPr>
      <w:numPr>
        <w:numId w:val="3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83F4D"/>
    <w:pPr>
      <w:numPr>
        <w:ilvl w:val="1"/>
        <w:numId w:val="31"/>
      </w:numPr>
      <w:spacing w:before="200" w:after="0" w:line="271" w:lineRule="auto"/>
      <w:outlineLvl w:val="1"/>
    </w:pPr>
    <w:rPr>
      <w:smallCap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83F4D"/>
    <w:pPr>
      <w:numPr>
        <w:ilvl w:val="2"/>
        <w:numId w:val="31"/>
      </w:num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383F4D"/>
    <w:pPr>
      <w:numPr>
        <w:ilvl w:val="3"/>
        <w:numId w:val="31"/>
      </w:num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383F4D"/>
    <w:pPr>
      <w:numPr>
        <w:ilvl w:val="4"/>
        <w:numId w:val="31"/>
      </w:numPr>
      <w:spacing w:after="0" w:line="271" w:lineRule="auto"/>
      <w:outlineLvl w:val="4"/>
    </w:pPr>
    <w:rPr>
      <w:i/>
      <w:iCs/>
      <w:sz w:val="24"/>
      <w:szCs w:val="24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383F4D"/>
    <w:pPr>
      <w:numPr>
        <w:ilvl w:val="5"/>
        <w:numId w:val="31"/>
      </w:num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383F4D"/>
    <w:pPr>
      <w:numPr>
        <w:ilvl w:val="6"/>
        <w:numId w:val="31"/>
      </w:numPr>
      <w:spacing w:after="0"/>
      <w:outlineLvl w:val="6"/>
    </w:pPr>
    <w:rPr>
      <w:b/>
      <w:bCs/>
      <w:i/>
      <w:iCs/>
      <w:color w:val="5A5A5A"/>
      <w:sz w:val="20"/>
      <w:szCs w:val="20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383F4D"/>
    <w:pPr>
      <w:numPr>
        <w:ilvl w:val="7"/>
        <w:numId w:val="31"/>
      </w:numPr>
      <w:spacing w:after="0"/>
      <w:outlineLvl w:val="7"/>
    </w:pPr>
    <w:rPr>
      <w:b/>
      <w:bCs/>
      <w:color w:val="7F7F7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383F4D"/>
    <w:pPr>
      <w:numPr>
        <w:ilvl w:val="8"/>
        <w:numId w:val="31"/>
      </w:numPr>
      <w:spacing w:after="0" w:line="271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2">
    <w:name w:val="Paragraph2"/>
    <w:basedOn w:val="Normln"/>
    <w:rsid w:val="00AB4174"/>
    <w:pPr>
      <w:spacing w:before="80"/>
      <w:ind w:left="720"/>
      <w:jc w:val="both"/>
    </w:pPr>
    <w:rPr>
      <w:color w:val="000000"/>
      <w:lang w:val="en-AU"/>
    </w:rPr>
  </w:style>
  <w:style w:type="paragraph" w:styleId="Nzev">
    <w:name w:val="Title"/>
    <w:basedOn w:val="Normln"/>
    <w:next w:val="Normln"/>
    <w:link w:val="NzevChar"/>
    <w:uiPriority w:val="10"/>
    <w:qFormat/>
    <w:rsid w:val="00383F4D"/>
    <w:pPr>
      <w:spacing w:after="300" w:line="240" w:lineRule="auto"/>
      <w:contextualSpacing/>
    </w:pPr>
    <w:rPr>
      <w:smallCaps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83F4D"/>
    <w:rPr>
      <w:i/>
      <w:iCs/>
      <w:smallCaps/>
      <w:spacing w:val="10"/>
      <w:sz w:val="28"/>
      <w:szCs w:val="28"/>
    </w:rPr>
  </w:style>
  <w:style w:type="paragraph" w:styleId="Normlnodsazen">
    <w:name w:val="Normal Indent"/>
    <w:basedOn w:val="Normln"/>
    <w:semiHidden/>
    <w:rsid w:val="00AB4174"/>
    <w:pPr>
      <w:ind w:left="900" w:hanging="900"/>
    </w:pPr>
  </w:style>
  <w:style w:type="paragraph" w:styleId="Obsah1">
    <w:name w:val="toc 1"/>
    <w:basedOn w:val="Normln"/>
    <w:next w:val="Normln"/>
    <w:semiHidden/>
    <w:rsid w:val="00AB4174"/>
    <w:pPr>
      <w:tabs>
        <w:tab w:val="right" w:pos="9360"/>
      </w:tabs>
      <w:spacing w:before="240" w:after="60"/>
      <w:ind w:right="720"/>
    </w:pPr>
  </w:style>
  <w:style w:type="paragraph" w:styleId="Obsah2">
    <w:name w:val="toc 2"/>
    <w:basedOn w:val="Normln"/>
    <w:next w:val="Normln"/>
    <w:semiHidden/>
    <w:rsid w:val="00AB4174"/>
    <w:pPr>
      <w:tabs>
        <w:tab w:val="right" w:pos="9360"/>
      </w:tabs>
      <w:ind w:left="432" w:right="720"/>
    </w:pPr>
  </w:style>
  <w:style w:type="paragraph" w:styleId="Obsah3">
    <w:name w:val="toc 3"/>
    <w:basedOn w:val="Normln"/>
    <w:next w:val="Normln"/>
    <w:semiHidden/>
    <w:rsid w:val="00AB4174"/>
    <w:pPr>
      <w:tabs>
        <w:tab w:val="left" w:pos="1440"/>
        <w:tab w:val="right" w:pos="9360"/>
      </w:tabs>
      <w:ind w:left="864"/>
    </w:pPr>
  </w:style>
  <w:style w:type="paragraph" w:styleId="Zhlav">
    <w:name w:val="header"/>
    <w:basedOn w:val="Normln"/>
    <w:semiHidden/>
    <w:rsid w:val="00AB4174"/>
    <w:pPr>
      <w:tabs>
        <w:tab w:val="center" w:pos="4320"/>
        <w:tab w:val="right" w:pos="8640"/>
      </w:tabs>
    </w:pPr>
  </w:style>
  <w:style w:type="paragraph" w:styleId="Zpat">
    <w:name w:val="footer"/>
    <w:basedOn w:val="Normln"/>
    <w:link w:val="ZpatChar"/>
    <w:uiPriority w:val="99"/>
    <w:rsid w:val="00AB4174"/>
    <w:pPr>
      <w:tabs>
        <w:tab w:val="center" w:pos="4320"/>
        <w:tab w:val="right" w:pos="8640"/>
      </w:tabs>
    </w:pPr>
  </w:style>
  <w:style w:type="character" w:styleId="slostrnky">
    <w:name w:val="page number"/>
    <w:basedOn w:val="Standardnpsmoodstavce"/>
    <w:semiHidden/>
    <w:rsid w:val="00AB4174"/>
  </w:style>
  <w:style w:type="paragraph" w:customStyle="1" w:styleId="Bullet2">
    <w:name w:val="Bullet2"/>
    <w:basedOn w:val="Normln"/>
    <w:rsid w:val="00AB4174"/>
    <w:pPr>
      <w:ind w:left="1440" w:hanging="360"/>
    </w:pPr>
    <w:rPr>
      <w:color w:val="000080"/>
    </w:rPr>
  </w:style>
  <w:style w:type="paragraph" w:customStyle="1" w:styleId="Paragraph1">
    <w:name w:val="Paragraph1"/>
    <w:basedOn w:val="Normln"/>
    <w:rsid w:val="00AB4174"/>
    <w:pPr>
      <w:spacing w:before="80" w:line="240" w:lineRule="auto"/>
      <w:jc w:val="both"/>
    </w:pPr>
  </w:style>
  <w:style w:type="paragraph" w:customStyle="1" w:styleId="Tabletext">
    <w:name w:val="Tabletext"/>
    <w:basedOn w:val="Normln"/>
    <w:rsid w:val="00AB4174"/>
    <w:pPr>
      <w:keepLines/>
      <w:spacing w:after="120"/>
    </w:pPr>
  </w:style>
  <w:style w:type="paragraph" w:styleId="Zkladntext">
    <w:name w:val="Body Text"/>
    <w:basedOn w:val="Normln"/>
    <w:link w:val="ZkladntextChar"/>
    <w:uiPriority w:val="99"/>
    <w:rsid w:val="00AB4174"/>
    <w:pPr>
      <w:keepLines/>
      <w:spacing w:after="120"/>
      <w:ind w:left="720"/>
    </w:pPr>
  </w:style>
  <w:style w:type="paragraph" w:customStyle="1" w:styleId="Paragraph3">
    <w:name w:val="Paragraph3"/>
    <w:basedOn w:val="Normln"/>
    <w:rsid w:val="00AB4174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ln"/>
    <w:rsid w:val="00AB4174"/>
    <w:pPr>
      <w:ind w:left="720" w:hanging="432"/>
    </w:pPr>
  </w:style>
  <w:style w:type="character" w:styleId="Znakapoznpodarou">
    <w:name w:val="footnote reference"/>
    <w:basedOn w:val="Standardnpsmoodstavce"/>
    <w:semiHidden/>
    <w:rsid w:val="00AB4174"/>
    <w:rPr>
      <w:sz w:val="20"/>
      <w:vertAlign w:val="superscript"/>
    </w:rPr>
  </w:style>
  <w:style w:type="paragraph" w:styleId="Textpoznpodarou">
    <w:name w:val="footnote text"/>
    <w:basedOn w:val="Normln"/>
    <w:semiHidden/>
    <w:rsid w:val="00AB4174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Rozloendokumentu">
    <w:name w:val="Document Map"/>
    <w:basedOn w:val="Normln"/>
    <w:semiHidden/>
    <w:rsid w:val="00AB4174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ln"/>
    <w:rsid w:val="00AB4174"/>
    <w:pPr>
      <w:spacing w:before="80" w:line="240" w:lineRule="auto"/>
      <w:ind w:left="2250"/>
      <w:jc w:val="both"/>
    </w:pPr>
  </w:style>
  <w:style w:type="paragraph" w:styleId="Obsah4">
    <w:name w:val="toc 4"/>
    <w:basedOn w:val="Normln"/>
    <w:next w:val="Normln"/>
    <w:semiHidden/>
    <w:rsid w:val="00AB4174"/>
    <w:pPr>
      <w:ind w:left="600"/>
    </w:pPr>
  </w:style>
  <w:style w:type="paragraph" w:styleId="Obsah5">
    <w:name w:val="toc 5"/>
    <w:basedOn w:val="Normln"/>
    <w:next w:val="Normln"/>
    <w:semiHidden/>
    <w:rsid w:val="00AB4174"/>
    <w:pPr>
      <w:ind w:left="800"/>
    </w:pPr>
  </w:style>
  <w:style w:type="paragraph" w:styleId="Obsah6">
    <w:name w:val="toc 6"/>
    <w:basedOn w:val="Normln"/>
    <w:next w:val="Normln"/>
    <w:semiHidden/>
    <w:rsid w:val="00AB4174"/>
    <w:pPr>
      <w:ind w:left="1000"/>
    </w:pPr>
  </w:style>
  <w:style w:type="paragraph" w:styleId="Obsah7">
    <w:name w:val="toc 7"/>
    <w:basedOn w:val="Normln"/>
    <w:next w:val="Normln"/>
    <w:semiHidden/>
    <w:rsid w:val="00AB4174"/>
    <w:pPr>
      <w:ind w:left="1200"/>
    </w:pPr>
  </w:style>
  <w:style w:type="paragraph" w:styleId="Obsah8">
    <w:name w:val="toc 8"/>
    <w:basedOn w:val="Normln"/>
    <w:next w:val="Normln"/>
    <w:semiHidden/>
    <w:rsid w:val="00AB4174"/>
    <w:pPr>
      <w:ind w:left="1400"/>
    </w:pPr>
  </w:style>
  <w:style w:type="paragraph" w:styleId="Obsah9">
    <w:name w:val="toc 9"/>
    <w:basedOn w:val="Normln"/>
    <w:next w:val="Normln"/>
    <w:semiHidden/>
    <w:rsid w:val="00AB4174"/>
    <w:pPr>
      <w:ind w:left="1600"/>
    </w:pPr>
  </w:style>
  <w:style w:type="paragraph" w:customStyle="1" w:styleId="MainTitle">
    <w:name w:val="Main Title"/>
    <w:basedOn w:val="Normln"/>
    <w:rsid w:val="00AB4174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Zkladntext2">
    <w:name w:val="Body Text 2"/>
    <w:basedOn w:val="Normln"/>
    <w:semiHidden/>
    <w:rsid w:val="00AB4174"/>
    <w:rPr>
      <w:i/>
      <w:color w:val="0000FF"/>
    </w:rPr>
  </w:style>
  <w:style w:type="paragraph" w:styleId="Zkladntextodsazen">
    <w:name w:val="Body Text Indent"/>
    <w:basedOn w:val="Normln"/>
    <w:semiHidden/>
    <w:rsid w:val="00AB4174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ln"/>
    <w:rsid w:val="00AB4174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ln"/>
    <w:rsid w:val="00AB4174"/>
    <w:pPr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customStyle="1" w:styleId="InfoBlue">
    <w:name w:val="InfoBlue"/>
    <w:basedOn w:val="Normln"/>
    <w:next w:val="Zkladntext"/>
    <w:link w:val="InfoBlueChar"/>
    <w:autoRedefine/>
    <w:rsid w:val="00AB4174"/>
    <w:pPr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textovodkaz">
    <w:name w:val="Hyperlink"/>
    <w:basedOn w:val="Standardnpsmoodstavce"/>
    <w:semiHidden/>
    <w:rsid w:val="00AB4174"/>
    <w:rPr>
      <w:color w:val="0000FF"/>
      <w:u w:val="single"/>
    </w:rPr>
  </w:style>
  <w:style w:type="paragraph" w:customStyle="1" w:styleId="infoblue0">
    <w:name w:val="infoblue"/>
    <w:basedOn w:val="Normln"/>
    <w:rsid w:val="00AB4174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Zkladntext3">
    <w:name w:val="Body Text 3"/>
    <w:basedOn w:val="Normln"/>
    <w:semiHidden/>
    <w:rsid w:val="00AB4174"/>
    <w:rPr>
      <w:i/>
      <w:iCs/>
      <w:color w:val="0000FF"/>
      <w:sz w:val="1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character" w:customStyle="1" w:styleId="InfoBlueChar">
    <w:name w:val="InfoBlue Char"/>
    <w:basedOn w:val="Standardnpsmoodstavce"/>
    <w:link w:val="InfoBlue"/>
    <w:rsid w:val="00383F4D"/>
    <w:rPr>
      <w:rFonts w:ascii="Times" w:hAnsi="Times"/>
      <w:i/>
      <w:color w:val="0000FF"/>
      <w:lang w:val="en-US" w:eastAsia="en-US"/>
    </w:rPr>
  </w:style>
  <w:style w:type="character" w:customStyle="1" w:styleId="Nadpis1Char">
    <w:name w:val="Nadpis 1 Char"/>
    <w:basedOn w:val="Standardnpsmoodstavce"/>
    <w:link w:val="Nadpis1"/>
    <w:uiPriority w:val="9"/>
    <w:rsid w:val="00383F4D"/>
    <w:rPr>
      <w:smallCaps/>
      <w:spacing w:val="5"/>
      <w:sz w:val="36"/>
      <w:szCs w:val="36"/>
    </w:rPr>
  </w:style>
  <w:style w:type="character" w:customStyle="1" w:styleId="Nadpis2Char">
    <w:name w:val="Nadpis 2 Char"/>
    <w:basedOn w:val="Standardnpsmoodstavce"/>
    <w:link w:val="Nadpis2"/>
    <w:uiPriority w:val="9"/>
    <w:rsid w:val="00383F4D"/>
    <w:rPr>
      <w:smallCap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383F4D"/>
    <w:rPr>
      <w:i/>
      <w:iCs/>
      <w:smallCaps/>
      <w:spacing w:val="5"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rsid w:val="00383F4D"/>
    <w:rPr>
      <w:b/>
      <w:bCs/>
      <w:spacing w:val="5"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rsid w:val="00383F4D"/>
    <w:rPr>
      <w:i/>
      <w:iCs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rsid w:val="00383F4D"/>
    <w:rPr>
      <w:b/>
      <w:bCs/>
      <w:color w:val="595959"/>
      <w:spacing w:val="5"/>
      <w:shd w:val="clear" w:color="auto" w:fill="FFFFFF"/>
    </w:rPr>
  </w:style>
  <w:style w:type="character" w:customStyle="1" w:styleId="Nadpis7Char">
    <w:name w:val="Nadpis 7 Char"/>
    <w:basedOn w:val="Standardnpsmoodstavce"/>
    <w:link w:val="Nadpis7"/>
    <w:uiPriority w:val="9"/>
    <w:rsid w:val="00383F4D"/>
    <w:rPr>
      <w:b/>
      <w:bCs/>
      <w:i/>
      <w:iCs/>
      <w:color w:val="5A5A5A"/>
      <w:sz w:val="20"/>
      <w:szCs w:val="20"/>
    </w:rPr>
  </w:style>
  <w:style w:type="character" w:customStyle="1" w:styleId="Nadpis8Char">
    <w:name w:val="Nadpis 8 Char"/>
    <w:basedOn w:val="Standardnpsmoodstavce"/>
    <w:link w:val="Nadpis8"/>
    <w:uiPriority w:val="9"/>
    <w:rsid w:val="00383F4D"/>
    <w:rPr>
      <w:b/>
      <w:bCs/>
      <w:color w:val="7F7F7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rsid w:val="00383F4D"/>
    <w:rPr>
      <w:b/>
      <w:bCs/>
      <w:i/>
      <w:iCs/>
      <w:color w:val="7F7F7F"/>
      <w:sz w:val="18"/>
      <w:szCs w:val="18"/>
    </w:rPr>
  </w:style>
  <w:style w:type="paragraph" w:styleId="Titulek">
    <w:name w:val="caption"/>
    <w:basedOn w:val="Normln"/>
    <w:next w:val="Normln"/>
    <w:uiPriority w:val="35"/>
    <w:semiHidden/>
    <w:unhideWhenUsed/>
    <w:rsid w:val="00383F4D"/>
    <w:rPr>
      <w:caps/>
      <w:spacing w:val="10"/>
      <w:sz w:val="18"/>
      <w:szCs w:val="18"/>
    </w:rPr>
  </w:style>
  <w:style w:type="character" w:customStyle="1" w:styleId="NzevChar">
    <w:name w:val="Název Char"/>
    <w:basedOn w:val="Standardnpsmoodstavce"/>
    <w:link w:val="Nzev"/>
    <w:uiPriority w:val="10"/>
    <w:rsid w:val="00383F4D"/>
    <w:rPr>
      <w:smallCaps/>
      <w:sz w:val="52"/>
      <w:szCs w:val="52"/>
    </w:rPr>
  </w:style>
  <w:style w:type="character" w:customStyle="1" w:styleId="PodnadpisChar">
    <w:name w:val="Podnadpis Char"/>
    <w:basedOn w:val="Standardnpsmoodstavce"/>
    <w:link w:val="Podnadpis"/>
    <w:uiPriority w:val="11"/>
    <w:rsid w:val="00383F4D"/>
    <w:rPr>
      <w:i/>
      <w:iCs/>
      <w:smallCaps/>
      <w:spacing w:val="10"/>
      <w:sz w:val="28"/>
      <w:szCs w:val="28"/>
    </w:rPr>
  </w:style>
  <w:style w:type="character" w:styleId="Siln">
    <w:name w:val="Strong"/>
    <w:uiPriority w:val="22"/>
    <w:qFormat/>
    <w:rsid w:val="00383F4D"/>
    <w:rPr>
      <w:b/>
      <w:bCs/>
    </w:rPr>
  </w:style>
  <w:style w:type="character" w:styleId="Zdraznn">
    <w:name w:val="Emphasis"/>
    <w:uiPriority w:val="20"/>
    <w:qFormat/>
    <w:rsid w:val="00383F4D"/>
    <w:rPr>
      <w:b/>
      <w:bCs/>
      <w:i/>
      <w:iCs/>
      <w:spacing w:val="10"/>
    </w:rPr>
  </w:style>
  <w:style w:type="paragraph" w:styleId="Bezmezer">
    <w:name w:val="No Spacing"/>
    <w:basedOn w:val="Normln"/>
    <w:link w:val="BezmezerChar"/>
    <w:uiPriority w:val="1"/>
    <w:qFormat/>
    <w:rsid w:val="00383F4D"/>
    <w:pPr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383F4D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383F4D"/>
    <w:rPr>
      <w:i/>
      <w:iCs/>
    </w:rPr>
  </w:style>
  <w:style w:type="character" w:customStyle="1" w:styleId="CittChar">
    <w:name w:val="Citát Char"/>
    <w:basedOn w:val="Standardnpsmoodstavce"/>
    <w:link w:val="Citt"/>
    <w:uiPriority w:val="29"/>
    <w:rsid w:val="00383F4D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83F4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83F4D"/>
    <w:rPr>
      <w:i/>
      <w:iCs/>
    </w:rPr>
  </w:style>
  <w:style w:type="character" w:styleId="Zdraznnjemn">
    <w:name w:val="Subtle Emphasis"/>
    <w:uiPriority w:val="19"/>
    <w:qFormat/>
    <w:rsid w:val="00383F4D"/>
    <w:rPr>
      <w:i/>
      <w:iCs/>
    </w:rPr>
  </w:style>
  <w:style w:type="character" w:styleId="Zdraznnintenzivn">
    <w:name w:val="Intense Emphasis"/>
    <w:uiPriority w:val="21"/>
    <w:qFormat/>
    <w:rsid w:val="00383F4D"/>
    <w:rPr>
      <w:b/>
      <w:bCs/>
      <w:i/>
      <w:iCs/>
    </w:rPr>
  </w:style>
  <w:style w:type="character" w:styleId="Odkazjemn">
    <w:name w:val="Subtle Reference"/>
    <w:basedOn w:val="Standardnpsmoodstavce"/>
    <w:uiPriority w:val="31"/>
    <w:qFormat/>
    <w:rsid w:val="00383F4D"/>
    <w:rPr>
      <w:smallCaps/>
    </w:rPr>
  </w:style>
  <w:style w:type="character" w:styleId="Odkazintenzivn">
    <w:name w:val="Intense Reference"/>
    <w:uiPriority w:val="32"/>
    <w:qFormat/>
    <w:rsid w:val="00383F4D"/>
    <w:rPr>
      <w:b/>
      <w:bCs/>
      <w:smallCaps/>
    </w:rPr>
  </w:style>
  <w:style w:type="character" w:styleId="Nzevknihy">
    <w:name w:val="Book Title"/>
    <w:basedOn w:val="Standardnpsmoodstavce"/>
    <w:uiPriority w:val="33"/>
    <w:qFormat/>
    <w:rsid w:val="00383F4D"/>
    <w:rPr>
      <w:i/>
      <w:i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83F4D"/>
    <w:pPr>
      <w:outlineLvl w:val="9"/>
    </w:pPr>
  </w:style>
  <w:style w:type="character" w:customStyle="1" w:styleId="BezmezerChar">
    <w:name w:val="Bez mezer Char"/>
    <w:basedOn w:val="Standardnpsmoodstavce"/>
    <w:link w:val="Bezmezer"/>
    <w:uiPriority w:val="1"/>
    <w:rsid w:val="00383F4D"/>
  </w:style>
  <w:style w:type="character" w:customStyle="1" w:styleId="ZkladntextChar">
    <w:name w:val="Základní text Char"/>
    <w:basedOn w:val="Standardnpsmoodstavce"/>
    <w:link w:val="Zkladntext"/>
    <w:uiPriority w:val="99"/>
    <w:rsid w:val="009973BA"/>
  </w:style>
  <w:style w:type="table" w:customStyle="1" w:styleId="Barevnseznam1">
    <w:name w:val="Barevný seznam1"/>
    <w:basedOn w:val="Normlntabulka"/>
    <w:uiPriority w:val="72"/>
    <w:rsid w:val="00CD451E"/>
    <w:rPr>
      <w:rFonts w:ascii="Calibri" w:eastAsia="Calibri" w:hAnsi="Calibri"/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F212B"/>
      </w:tcPr>
    </w:tblStylePr>
    <w:tblStylePr w:type="lastRow">
      <w:rPr>
        <w:b/>
        <w:bCs/>
        <w:color w:val="7F212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Svtlstnovn1">
    <w:name w:val="Světlé stínování1"/>
    <w:basedOn w:val="Normlntabulka"/>
    <w:uiPriority w:val="60"/>
    <w:rsid w:val="00CD451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Mkatabulky">
    <w:name w:val="Table Grid"/>
    <w:basedOn w:val="Normlntabulka"/>
    <w:uiPriority w:val="59"/>
    <w:rsid w:val="00A859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ZpatChar">
    <w:name w:val="Zápatí Char"/>
    <w:basedOn w:val="Standardnpsmoodstavce"/>
    <w:link w:val="Zpat"/>
    <w:uiPriority w:val="99"/>
    <w:rsid w:val="00DA550E"/>
  </w:style>
  <w:style w:type="character" w:customStyle="1" w:styleId="apple-style-span">
    <w:name w:val="apple-style-span"/>
    <w:basedOn w:val="Standardnpsmoodstavce"/>
    <w:rsid w:val="00455C4A"/>
  </w:style>
  <w:style w:type="paragraph" w:customStyle="1" w:styleId="TEXT">
    <w:name w:val="TEXT"/>
    <w:basedOn w:val="Normln"/>
    <w:link w:val="TEXTChar"/>
    <w:rsid w:val="004E42C6"/>
    <w:pPr>
      <w:spacing w:after="0" w:line="360" w:lineRule="auto"/>
      <w:ind w:firstLine="709"/>
      <w:jc w:val="both"/>
    </w:pPr>
    <w:rPr>
      <w:rFonts w:ascii="Times New Roman" w:hAnsi="Times New Roman"/>
      <w:lang w:val="cs-CZ" w:eastAsia="cs-CZ" w:bidi="ar-SA"/>
    </w:rPr>
  </w:style>
  <w:style w:type="character" w:customStyle="1" w:styleId="TEXTChar">
    <w:name w:val="TEXT Char"/>
    <w:basedOn w:val="Standardnpsmoodstavce"/>
    <w:link w:val="TEXT"/>
    <w:rsid w:val="004E42C6"/>
    <w:rPr>
      <w:rFonts w:ascii="Times New Roman" w:hAnsi="Times New Roman"/>
      <w:sz w:val="22"/>
      <w:szCs w:val="22"/>
    </w:rPr>
  </w:style>
  <w:style w:type="character" w:styleId="Zstupntext">
    <w:name w:val="Placeholder Text"/>
    <w:basedOn w:val="Standardnpsmoodstavce"/>
    <w:uiPriority w:val="99"/>
    <w:semiHidden/>
    <w:rsid w:val="000475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kola\Diplomka\Prilohy\Slovnik_pojmu_sablona2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BC3E4E78621D41AD3D1E45B10AFC95" ma:contentTypeVersion="4" ma:contentTypeDescription="Vytvoří nový dokument" ma:contentTypeScope="" ma:versionID="8a21a963bf809f29945c56109acde687">
  <xsd:schema xmlns:xsd="http://www.w3.org/2001/XMLSchema" xmlns:xs="http://www.w3.org/2001/XMLSchema" xmlns:p="http://schemas.microsoft.com/office/2006/metadata/properties" xmlns:ns2="198f9443-038f-48dd-9211-09b5a3ef051f" targetNamespace="http://schemas.microsoft.com/office/2006/metadata/properties" ma:root="true" ma:fieldsID="416273feb7c33e7e740f11549a8394a2" ns2:_="">
    <xsd:import namespace="198f9443-038f-48dd-9211-09b5a3ef05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f9443-038f-48dd-9211-09b5a3ef0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C600F9-D4B7-4C8E-8E0D-8781F93B1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8f9443-038f-48dd-9211-09b5a3ef05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24478E-FD8E-455D-B66A-C990AF5F6F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803049-9977-48C6-A9BF-87FBB206F8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7AF97B-636B-459C-BEF4-2D07F86029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D:\Skola\Diplomka\Prilohy\Slovnik_pojmu_sablona2.dotx</Template>
  <TotalTime>48</TotalTime>
  <Pages>11</Pages>
  <Words>1449</Words>
  <Characters>8551</Characters>
  <Application>Microsoft Office Word</Application>
  <DocSecurity>0</DocSecurity>
  <Lines>71</Lines>
  <Paragraphs>19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Vaše jméno</dc:creator>
  <cp:keywords/>
  <dc:description/>
  <cp:lastModifiedBy>Filip Orlický</cp:lastModifiedBy>
  <cp:revision>12</cp:revision>
  <cp:lastPrinted>2001-03-15T12:26:00Z</cp:lastPrinted>
  <dcterms:created xsi:type="dcterms:W3CDTF">2025-11-12T17:27:00Z</dcterms:created>
  <dcterms:modified xsi:type="dcterms:W3CDTF">2025-11-27T14:35:00Z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0x01010096BC3E4E78621D41AD3D1E45B10AFC95</vt:lpwstr>
  </property>
</Properties>
</file>